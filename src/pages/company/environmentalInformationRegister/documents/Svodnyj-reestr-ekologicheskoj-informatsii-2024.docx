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3698" w14:textId="77777777" w:rsidR="009C6593" w:rsidRPr="00D6588E" w:rsidRDefault="009C6593" w:rsidP="009C6593">
      <w:pPr>
        <w:tabs>
          <w:tab w:val="left" w:pos="2300"/>
        </w:tabs>
        <w:jc w:val="right"/>
        <w:rPr>
          <w:sz w:val="28"/>
          <w:szCs w:val="28"/>
        </w:rPr>
      </w:pPr>
    </w:p>
    <w:p w14:paraId="3C0C8B83" w14:textId="77777777" w:rsidR="00AD0E59" w:rsidRDefault="009C6593" w:rsidP="009C6593">
      <w:pPr>
        <w:tabs>
          <w:tab w:val="left" w:pos="2300"/>
        </w:tabs>
        <w:jc w:val="center"/>
        <w:rPr>
          <w:sz w:val="28"/>
          <w:szCs w:val="28"/>
        </w:rPr>
      </w:pPr>
      <w:bookmarkStart w:id="0" w:name="_Hlk100137785"/>
      <w:r>
        <w:rPr>
          <w:sz w:val="28"/>
          <w:szCs w:val="28"/>
        </w:rPr>
        <w:t xml:space="preserve">Реестр экологической информации </w:t>
      </w:r>
      <w:r>
        <w:rPr>
          <w:sz w:val="28"/>
          <w:szCs w:val="28"/>
        </w:rPr>
        <w:br/>
        <w:t xml:space="preserve">о состоянии окружающей среды и воздействиях на нее </w:t>
      </w:r>
    </w:p>
    <w:p w14:paraId="44E428A7" w14:textId="40B4DB88" w:rsidR="009C6593" w:rsidRDefault="00581DDD" w:rsidP="009C6593">
      <w:pPr>
        <w:tabs>
          <w:tab w:val="left" w:pos="2300"/>
        </w:tabs>
        <w:jc w:val="center"/>
        <w:rPr>
          <w:bCs w:val="0"/>
          <w:sz w:val="28"/>
          <w:szCs w:val="28"/>
          <w:u w:val="single"/>
        </w:rPr>
      </w:pPr>
      <w:r>
        <w:rPr>
          <w:sz w:val="28"/>
          <w:szCs w:val="28"/>
        </w:rPr>
        <w:t>на 01.10.2024</w:t>
      </w:r>
      <w:r w:rsidR="00AD0E59">
        <w:rPr>
          <w:sz w:val="28"/>
          <w:szCs w:val="28"/>
        </w:rPr>
        <w:t xml:space="preserve"> года</w:t>
      </w:r>
      <w:r w:rsidR="009C6593">
        <w:rPr>
          <w:sz w:val="28"/>
          <w:szCs w:val="28"/>
        </w:rPr>
        <w:br/>
      </w:r>
      <w:r w:rsidR="009C6593">
        <w:rPr>
          <w:sz w:val="28"/>
          <w:szCs w:val="28"/>
          <w:u w:val="single"/>
        </w:rPr>
        <w:t>УП «МИНГАЗ»</w:t>
      </w:r>
    </w:p>
    <w:p w14:paraId="7FF87AC9" w14:textId="77777777" w:rsidR="009C6593" w:rsidRDefault="009C6593" w:rsidP="009C6593">
      <w:pPr>
        <w:tabs>
          <w:tab w:val="left" w:pos="2300"/>
        </w:tabs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(наименование обладателя экологической информации)</w:t>
      </w:r>
    </w:p>
    <w:p w14:paraId="7A8B7557" w14:textId="77777777" w:rsidR="009C6593" w:rsidRDefault="009C6593" w:rsidP="009C6593">
      <w:pPr>
        <w:tabs>
          <w:tab w:val="left" w:pos="2300"/>
        </w:tabs>
        <w:jc w:val="center"/>
        <w:rPr>
          <w:sz w:val="30"/>
          <w:szCs w:val="30"/>
          <w:u w:val="single"/>
        </w:rPr>
      </w:pPr>
    </w:p>
    <w:tbl>
      <w:tblPr>
        <w:tblW w:w="5000" w:type="pct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9"/>
        <w:gridCol w:w="2430"/>
        <w:gridCol w:w="3579"/>
        <w:gridCol w:w="3731"/>
        <w:gridCol w:w="5021"/>
        <w:gridCol w:w="31"/>
      </w:tblGrid>
      <w:tr w:rsidR="009C6593" w:rsidRPr="00913C45" w14:paraId="0BBEF812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1826A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№</w:t>
            </w:r>
          </w:p>
          <w:p w14:paraId="4795076E" w14:textId="77777777" w:rsidR="009C6593" w:rsidRPr="00913C45" w:rsidRDefault="009C6593" w:rsidP="007E2290">
            <w:pPr>
              <w:tabs>
                <w:tab w:val="left" w:pos="2300"/>
              </w:tabs>
              <w:jc w:val="center"/>
              <w:rPr>
                <w:u w:val="single"/>
              </w:rPr>
            </w:pPr>
            <w:r w:rsidRPr="00913C45">
              <w:t>п/п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E885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Организация, осуществляющая вид деятельности, в результате которой формируется экологическая информация, местонахождение данной организации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FCD3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Наименование экологической информации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0192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Форма экологической информации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F0C7D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Условия доступа</w:t>
            </w:r>
          </w:p>
        </w:tc>
      </w:tr>
      <w:tr w:rsidR="009C6593" w:rsidRPr="00913C45" w14:paraId="4142744D" w14:textId="77777777" w:rsidTr="007E2290">
        <w:trPr>
          <w:trHeight w:val="39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8A27" w14:textId="77777777" w:rsidR="009C6593" w:rsidRPr="00913C45" w:rsidRDefault="009C6593" w:rsidP="007E2290">
            <w:pPr>
              <w:tabs>
                <w:tab w:val="left" w:pos="2300"/>
              </w:tabs>
              <w:jc w:val="center"/>
              <w:rPr>
                <w:b/>
              </w:rPr>
            </w:pPr>
            <w:r w:rsidRPr="00913C45">
              <w:rPr>
                <w:b/>
              </w:rPr>
              <w:t>1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DC2C" w14:textId="77777777" w:rsidR="009C6593" w:rsidRPr="00913C45" w:rsidRDefault="009C6593" w:rsidP="007E2290">
            <w:pPr>
              <w:tabs>
                <w:tab w:val="left" w:pos="2300"/>
              </w:tabs>
              <w:rPr>
                <w:b/>
              </w:rPr>
            </w:pPr>
            <w:r w:rsidRPr="00913C45">
              <w:rPr>
                <w:b/>
              </w:rPr>
              <w:t>Проведение мониторинга окружающей среды</w:t>
            </w:r>
          </w:p>
        </w:tc>
      </w:tr>
      <w:tr w:rsidR="009C6593" w:rsidRPr="00913C45" w14:paraId="46DC1BE5" w14:textId="77777777" w:rsidTr="007E2290">
        <w:trPr>
          <w:gridAfter w:val="1"/>
          <w:wAfter w:w="10" w:type="pct"/>
          <w:trHeight w:val="228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929A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1.1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F59C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филиал «ТБЗ «Сергеевичское»</w:t>
            </w:r>
            <w:r w:rsidR="007E2290" w:rsidRPr="00913C45">
              <w:t xml:space="preserve"> </w:t>
            </w:r>
            <w:r w:rsidR="007E2290" w:rsidRPr="00913C45">
              <w:br/>
              <w:t>УП «МИНГАЗ»</w:t>
            </w:r>
            <w:r w:rsidRPr="00913C45">
              <w:t xml:space="preserve">, 222839, Минская обл., Пуховичский </w:t>
            </w:r>
            <w:r w:rsidR="007E2290" w:rsidRPr="00913C45">
              <w:br/>
            </w:r>
            <w:r w:rsidRPr="00913C45">
              <w:t>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4F70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Информация о проведении локального мониторинга за выбросами загрязняющих веществ в атмосферный воздух от стационарных источников котельной филиала «ТБЗ «Сергеевичское».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7FEF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Протоколы по результатам измерений выбросов в окружающую среду от стационарных источников котельной филиала «ТБЗ «Сергеевичское»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E498" w14:textId="77777777" w:rsidR="009C6593" w:rsidRPr="00913C45" w:rsidRDefault="00DC0D39" w:rsidP="007E2290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7E2290" w:rsidRPr="00913C45">
              <w:t xml:space="preserve"> </w:t>
            </w:r>
            <w:r w:rsidR="009C6593" w:rsidRPr="00913C45">
              <w:t>хран</w:t>
            </w:r>
            <w:r w:rsidR="009676DF" w:rsidRPr="00913C45">
              <w:t>и</w:t>
            </w:r>
            <w:r w:rsidR="009C6593" w:rsidRPr="00913C45">
              <w:t xml:space="preserve">тся в </w:t>
            </w:r>
            <w:proofErr w:type="spellStart"/>
            <w:r w:rsidR="009C6593" w:rsidRPr="00913C45">
              <w:t>СГЭМОиООС</w:t>
            </w:r>
            <w:proofErr w:type="spellEnd"/>
            <w:r w:rsidR="007E2290" w:rsidRPr="00913C45">
              <w:t xml:space="preserve"> (копи</w:t>
            </w:r>
            <w:r w:rsidR="00982F5F">
              <w:t>я</w:t>
            </w:r>
            <w:r w:rsidR="007E2290" w:rsidRPr="00913C45">
              <w:t xml:space="preserve"> </w:t>
            </w:r>
            <w:r w:rsidR="00913C45" w:rsidRPr="00913C45">
              <w:t>–</w:t>
            </w:r>
            <w:r w:rsidR="009C6593" w:rsidRPr="00913C45">
              <w:t xml:space="preserve"> в филиале «ТБЗ «Сергеевичское»</w:t>
            </w:r>
            <w:r w:rsidR="007E2290" w:rsidRPr="00913C45">
              <w:t>)</w:t>
            </w:r>
            <w:r w:rsidR="009676DF" w:rsidRPr="00913C45">
              <w:t xml:space="preserve"> </w:t>
            </w:r>
            <w:r w:rsidR="009C6593" w:rsidRPr="00913C45">
              <w:t>УП «МИНГАЗ».</w:t>
            </w:r>
          </w:p>
          <w:p w14:paraId="4D295CDB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Доступ </w:t>
            </w:r>
            <w:r w:rsidR="007E2290" w:rsidRPr="00913C45">
              <w:t xml:space="preserve">к </w:t>
            </w:r>
            <w:r w:rsidRPr="00913C45">
              <w:t>информации по письменному запросу (тел. (017)2992880, root@mingas.by).</w:t>
            </w:r>
          </w:p>
        </w:tc>
      </w:tr>
      <w:tr w:rsidR="009C6593" w:rsidRPr="00913C45" w14:paraId="01B62CC3" w14:textId="77777777" w:rsidTr="007E2290">
        <w:trPr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EDF9" w14:textId="77777777" w:rsidR="009C6593" w:rsidRPr="00913C45" w:rsidRDefault="009C6593" w:rsidP="007E2290">
            <w:pPr>
              <w:tabs>
                <w:tab w:val="left" w:pos="2300"/>
              </w:tabs>
              <w:jc w:val="center"/>
              <w:rPr>
                <w:b/>
              </w:rPr>
            </w:pPr>
            <w:r w:rsidRPr="00913C45">
              <w:rPr>
                <w:b/>
              </w:rPr>
              <w:t>2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0B66" w14:textId="77777777" w:rsidR="009C6593" w:rsidRPr="00913C45" w:rsidRDefault="007E2290" w:rsidP="007E2290">
            <w:pPr>
              <w:tabs>
                <w:tab w:val="left" w:pos="2300"/>
              </w:tabs>
              <w:jc w:val="both"/>
            </w:pPr>
            <w:r w:rsidRPr="00913C45">
              <w:rPr>
                <w:b/>
              </w:rPr>
              <w:t>Отбор проб и п</w:t>
            </w:r>
            <w:r w:rsidR="009C6593" w:rsidRPr="00913C45">
              <w:rPr>
                <w:b/>
              </w:rPr>
              <w:t>роведение измерений в области охраны окружающей среды</w:t>
            </w:r>
          </w:p>
        </w:tc>
      </w:tr>
      <w:tr w:rsidR="009C6593" w:rsidRPr="00913C45" w14:paraId="4899D853" w14:textId="77777777" w:rsidTr="007E2290">
        <w:trPr>
          <w:gridAfter w:val="1"/>
          <w:wAfter w:w="10" w:type="pct"/>
          <w:trHeight w:val="212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ED1C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2.1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34D2" w14:textId="77777777" w:rsidR="009C6593" w:rsidRPr="00913C45" w:rsidRDefault="007E2290" w:rsidP="007E2290">
            <w:pPr>
              <w:tabs>
                <w:tab w:val="left" w:pos="2300"/>
              </w:tabs>
              <w:jc w:val="both"/>
            </w:pPr>
            <w:r w:rsidRPr="00913C45">
              <w:t xml:space="preserve">УП «МИНГАЗ», 220037, </w:t>
            </w:r>
            <w:proofErr w:type="spellStart"/>
            <w:r w:rsidRPr="00913C45">
              <w:t>г.Минск</w:t>
            </w:r>
            <w:proofErr w:type="spellEnd"/>
            <w:r w:rsidRPr="00913C45">
              <w:t xml:space="preserve">, </w:t>
            </w:r>
            <w:proofErr w:type="spellStart"/>
            <w:r w:rsidRPr="00913C45">
              <w:t>ул.Ботаническая</w:t>
            </w:r>
            <w:proofErr w:type="spellEnd"/>
            <w:r w:rsidRPr="00913C45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517A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Информация о проведении производственного лабораторного контроля за загрязнением атмосферного воздуха на границе </w:t>
            </w:r>
            <w:r w:rsidR="00C2179B">
              <w:t>СЗЗ</w:t>
            </w:r>
            <w:r w:rsidRPr="00913C45">
              <w:t xml:space="preserve"> и в контрольных точках производственной базы </w:t>
            </w:r>
            <w:proofErr w:type="spellStart"/>
            <w:r w:rsidRPr="00913C45">
              <w:t>г.Минск</w:t>
            </w:r>
            <w:proofErr w:type="spellEnd"/>
            <w:r w:rsidRPr="00913C45">
              <w:t xml:space="preserve">, </w:t>
            </w:r>
            <w:proofErr w:type="spellStart"/>
            <w:r w:rsidRPr="00913C45">
              <w:t>ул.Ботаническая</w:t>
            </w:r>
            <w:proofErr w:type="spellEnd"/>
            <w:r w:rsidRPr="00913C45">
              <w:t>, 11.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9275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7E2290" w:rsidRPr="00913C45">
              <w:t>ы</w:t>
            </w:r>
            <w:r w:rsidRPr="00913C45">
              <w:t xml:space="preserve"> по результатам лабораторного контроля за загрязнением атмосферного воздуха на границе </w:t>
            </w:r>
            <w:r w:rsidR="00C2179B">
              <w:t>СЗЗ</w:t>
            </w:r>
            <w:r w:rsidRPr="00913C45">
              <w:t xml:space="preserve">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63E1" w14:textId="77777777" w:rsidR="009C6593" w:rsidRPr="00913C45" w:rsidRDefault="00DC0D39" w:rsidP="007E2290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9C6593" w:rsidRPr="00913C45">
              <w:t xml:space="preserve"> хранится в </w:t>
            </w:r>
            <w:proofErr w:type="spellStart"/>
            <w:r w:rsidR="009C6593" w:rsidRPr="00913C45">
              <w:t>СГЭМОиООС</w:t>
            </w:r>
            <w:proofErr w:type="spellEnd"/>
            <w:r w:rsidR="009C6593" w:rsidRPr="00913C45">
              <w:t xml:space="preserve"> УП «МИНГАЗ».</w:t>
            </w:r>
          </w:p>
          <w:p w14:paraId="15646C42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C6593" w:rsidRPr="00913C45" w14:paraId="155CFF85" w14:textId="77777777" w:rsidTr="00913C45">
        <w:trPr>
          <w:gridAfter w:val="1"/>
          <w:wAfter w:w="10" w:type="pct"/>
          <w:trHeight w:val="225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B268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lastRenderedPageBreak/>
              <w:t>2.2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19D8" w14:textId="77777777" w:rsidR="009C6593" w:rsidRPr="00913C45" w:rsidRDefault="009676DF" w:rsidP="007E2290">
            <w:pPr>
              <w:tabs>
                <w:tab w:val="left" w:pos="2300"/>
              </w:tabs>
              <w:jc w:val="both"/>
            </w:pPr>
            <w:r w:rsidRPr="00913C45">
              <w:t xml:space="preserve">УП «МИНГАЗ», 220037, </w:t>
            </w:r>
            <w:proofErr w:type="spellStart"/>
            <w:r w:rsidRPr="00913C45">
              <w:t>г.Минск</w:t>
            </w:r>
            <w:proofErr w:type="spellEnd"/>
            <w:r w:rsidRPr="00913C45">
              <w:t xml:space="preserve">, </w:t>
            </w:r>
            <w:proofErr w:type="spellStart"/>
            <w:r w:rsidRPr="00913C45">
              <w:t>ул.Ботаническая</w:t>
            </w:r>
            <w:proofErr w:type="spellEnd"/>
            <w:r w:rsidRPr="00913C45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5A0B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Информация о проведении производственного лабораторного контроля за загрязнением атмосферного воздуха на границе </w:t>
            </w:r>
            <w:r w:rsidR="00C2179B">
              <w:t>СЗЗ</w:t>
            </w:r>
            <w:r w:rsidRPr="00913C45">
              <w:t xml:space="preserve"> и в контрольных точках производственной базы </w:t>
            </w:r>
            <w:proofErr w:type="spellStart"/>
            <w:r w:rsidRPr="00913C45">
              <w:t>г.Заславль</w:t>
            </w:r>
            <w:proofErr w:type="spellEnd"/>
            <w:r w:rsidRPr="00913C45">
              <w:t xml:space="preserve">, </w:t>
            </w:r>
            <w:proofErr w:type="spellStart"/>
            <w:r w:rsidRPr="00913C45">
              <w:t>ул.Советская</w:t>
            </w:r>
            <w:proofErr w:type="spellEnd"/>
            <w:r w:rsidRPr="00913C45">
              <w:t>, 79.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4B77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Протокол по результатам лабораторного контроля за загрязнением атмосферного воздуха на границе </w:t>
            </w:r>
            <w:r w:rsidR="00C2179B">
              <w:t>СЗЗ</w:t>
            </w:r>
            <w:r w:rsidRPr="00913C45">
              <w:t xml:space="preserve">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C443" w14:textId="77777777" w:rsidR="009C6593" w:rsidRPr="00913C45" w:rsidRDefault="00DC0D39" w:rsidP="007E2290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9C6593" w:rsidRPr="00913C45">
              <w:t xml:space="preserve"> хранится в </w:t>
            </w:r>
            <w:proofErr w:type="spellStart"/>
            <w:r w:rsidR="009C6593" w:rsidRPr="00913C45">
              <w:t>СГЭМОиООС</w:t>
            </w:r>
            <w:proofErr w:type="spellEnd"/>
            <w:r w:rsidR="009C6593" w:rsidRPr="00913C45">
              <w:t xml:space="preserve"> УП «МИНГАЗ».</w:t>
            </w:r>
          </w:p>
          <w:p w14:paraId="38790260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C6593" w:rsidRPr="00913C45" w14:paraId="4E846B3B" w14:textId="77777777" w:rsidTr="00913C45">
        <w:trPr>
          <w:gridAfter w:val="1"/>
          <w:wAfter w:w="10" w:type="pct"/>
          <w:trHeight w:val="253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5CFF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2.3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67A6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09F2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Информация о проведении производственного лабораторного контроля за загрязнением атмосферного воздуха на границе </w:t>
            </w:r>
            <w:r w:rsidR="00C2179B">
              <w:t>СЗЗ</w:t>
            </w:r>
            <w:r w:rsidRPr="00913C45">
              <w:t xml:space="preserve"> и в контрольных точках производственной базы филиала «ТБЗ «Сергеевичское» </w:t>
            </w:r>
            <w:proofErr w:type="spellStart"/>
            <w:r w:rsidRPr="00913C45">
              <w:t>п.Правдинский</w:t>
            </w:r>
            <w:proofErr w:type="spellEnd"/>
            <w:r w:rsidRPr="00913C45"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5D10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Протокол по результатам лабораторного контроля за загрязнением атмосферного воздуха на границе </w:t>
            </w:r>
            <w:r w:rsidR="00C2179B">
              <w:t>СЗЗ</w:t>
            </w:r>
            <w:r w:rsidRPr="00913C45">
              <w:t xml:space="preserve">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ED14" w14:textId="77777777" w:rsidR="009676DF" w:rsidRPr="00913C45" w:rsidRDefault="00DC0D39" w:rsidP="009676DF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9676DF" w:rsidRPr="00913C45">
              <w:t xml:space="preserve"> хранится в </w:t>
            </w:r>
            <w:proofErr w:type="spellStart"/>
            <w:r w:rsidR="009676DF" w:rsidRPr="00913C45">
              <w:t>СГЭМОиООС</w:t>
            </w:r>
            <w:proofErr w:type="spellEnd"/>
            <w:r w:rsidR="009676DF" w:rsidRPr="00913C45">
              <w:t xml:space="preserve"> (копи</w:t>
            </w:r>
            <w:r w:rsidR="00982F5F">
              <w:t>я</w:t>
            </w:r>
            <w:r w:rsidR="009676DF" w:rsidRPr="00913C45">
              <w:t xml:space="preserve"> </w:t>
            </w:r>
            <w:r w:rsidR="00913C45" w:rsidRPr="00913C45">
              <w:t>–</w:t>
            </w:r>
            <w:r w:rsidR="009676DF" w:rsidRPr="00913C45">
              <w:t xml:space="preserve"> в филиале «ТБЗ «Сергеевичское») УП «МИНГАЗ».</w:t>
            </w:r>
          </w:p>
          <w:p w14:paraId="6F5FEFEE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C6593" w:rsidRPr="00913C45" w14:paraId="169A876D" w14:textId="77777777" w:rsidTr="00913C45">
        <w:trPr>
          <w:gridAfter w:val="1"/>
          <w:wAfter w:w="10" w:type="pct"/>
          <w:trHeight w:val="2558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9452" w14:textId="77777777" w:rsidR="009C6593" w:rsidRPr="00913C45" w:rsidRDefault="009C6593" w:rsidP="007E2290">
            <w:pPr>
              <w:tabs>
                <w:tab w:val="left" w:pos="2300"/>
              </w:tabs>
              <w:jc w:val="center"/>
            </w:pPr>
            <w:r w:rsidRPr="00913C45">
              <w:t>2.4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D81E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D7EF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Информация о проведении производственного лабораторного контроля за загрязнением атмосферного воздуха на границе </w:t>
            </w:r>
            <w:r w:rsidR="00C55152">
              <w:t>СЗЗ</w:t>
            </w:r>
            <w:r w:rsidRPr="00913C45">
              <w:t xml:space="preserve"> и в контрольных точках производственной базы филиала «ТБЗ «Сергеевичское» </w:t>
            </w:r>
            <w:proofErr w:type="spellStart"/>
            <w:r w:rsidRPr="00913C45">
              <w:t>п.Руденск</w:t>
            </w:r>
            <w:proofErr w:type="spellEnd"/>
            <w:r w:rsidRPr="00913C45"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BA7EB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 xml:space="preserve">Протокол по результатам лабораторного контроля за загрязнением атмосферного воздуха на границе </w:t>
            </w:r>
            <w:r w:rsidR="00C55152">
              <w:t>СЗЗ</w:t>
            </w:r>
            <w:r w:rsidRPr="00913C45">
              <w:t xml:space="preserve">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AFC5" w14:textId="77777777" w:rsidR="009676DF" w:rsidRPr="00913C45" w:rsidRDefault="00DC0D39" w:rsidP="009676DF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9676DF" w:rsidRPr="00913C45">
              <w:t xml:space="preserve"> хранится в </w:t>
            </w:r>
            <w:proofErr w:type="spellStart"/>
            <w:r w:rsidR="009676DF" w:rsidRPr="00913C45">
              <w:t>СГЭМОиООС</w:t>
            </w:r>
            <w:proofErr w:type="spellEnd"/>
            <w:r w:rsidR="009676DF" w:rsidRPr="00913C45">
              <w:t xml:space="preserve"> (копи</w:t>
            </w:r>
            <w:r w:rsidR="00982F5F">
              <w:t>я</w:t>
            </w:r>
            <w:r w:rsidR="009676DF" w:rsidRPr="00913C45">
              <w:t xml:space="preserve"> </w:t>
            </w:r>
            <w:r w:rsidR="00913C45" w:rsidRPr="00913C45">
              <w:t>–</w:t>
            </w:r>
            <w:r w:rsidR="009676DF" w:rsidRPr="00913C45">
              <w:t xml:space="preserve"> в филиале «ТБЗ «Сергеевичское») УП «МИНГАЗ».</w:t>
            </w:r>
          </w:p>
          <w:p w14:paraId="40A50AC2" w14:textId="77777777" w:rsidR="009C6593" w:rsidRPr="00913C45" w:rsidRDefault="009C6593" w:rsidP="007E2290">
            <w:pPr>
              <w:tabs>
                <w:tab w:val="left" w:pos="2300"/>
              </w:tabs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676DF" w:rsidRPr="00913C45" w14:paraId="7CAFFDE2" w14:textId="77777777" w:rsidTr="007E2290">
        <w:trPr>
          <w:gridAfter w:val="1"/>
          <w:wAfter w:w="10" w:type="pct"/>
          <w:trHeight w:val="237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16FF" w14:textId="77777777" w:rsidR="009676DF" w:rsidRPr="00913C45" w:rsidRDefault="009676DF" w:rsidP="009676DF">
            <w:pPr>
              <w:tabs>
                <w:tab w:val="left" w:pos="2300"/>
              </w:tabs>
              <w:jc w:val="center"/>
            </w:pPr>
            <w:r w:rsidRPr="00913C45">
              <w:t>2.5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0988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7886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 xml:space="preserve">Информация о проведении производственного контроля за выбросами загрязняющих веществ в атмосферный воздух от стационарных источников </w:t>
            </w:r>
            <w:r w:rsidRPr="00913C45">
              <w:br/>
              <w:t>УП «МИНГАЗ», оснащенных ГОУ.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AFE0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Протоколы по результатам измерений выбросов в окружающую среду от стационарных источников оснащенных ГОУ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26AE" w14:textId="77777777" w:rsidR="00913C45" w:rsidRPr="00913C45" w:rsidRDefault="00DC0D39" w:rsidP="00913C45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913C45" w:rsidRPr="00913C45">
              <w:t xml:space="preserve"> хранится в </w:t>
            </w:r>
            <w:proofErr w:type="spellStart"/>
            <w:r w:rsidR="00913C45" w:rsidRPr="00913C45">
              <w:t>СГЭМОиООС</w:t>
            </w:r>
            <w:proofErr w:type="spellEnd"/>
            <w:r w:rsidR="00913C45" w:rsidRPr="00913C45">
              <w:t xml:space="preserve"> (копи</w:t>
            </w:r>
            <w:r w:rsidR="00982F5F">
              <w:t>я</w:t>
            </w:r>
            <w:r w:rsidR="00913C45" w:rsidRPr="00913C45">
              <w:t xml:space="preserve"> – в филиале «ТБЗ «Сергеевичское») УП «МИНГАЗ».</w:t>
            </w:r>
          </w:p>
          <w:p w14:paraId="352F8FE4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676DF" w:rsidRPr="00913C45" w14:paraId="270F00DA" w14:textId="77777777" w:rsidTr="00913C45">
        <w:trPr>
          <w:gridAfter w:val="1"/>
          <w:wAfter w:w="10" w:type="pct"/>
          <w:trHeight w:val="197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C210" w14:textId="77777777" w:rsidR="009676DF" w:rsidRPr="00913C45" w:rsidRDefault="009676DF" w:rsidP="009676DF">
            <w:pPr>
              <w:tabs>
                <w:tab w:val="left" w:pos="2300"/>
              </w:tabs>
              <w:jc w:val="center"/>
            </w:pPr>
            <w:r w:rsidRPr="00913C45">
              <w:lastRenderedPageBreak/>
              <w:t>2.6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9624" w14:textId="77777777" w:rsidR="009676DF" w:rsidRPr="00913C45" w:rsidRDefault="00913C45" w:rsidP="009676DF">
            <w:pPr>
              <w:tabs>
                <w:tab w:val="left" w:pos="2300"/>
              </w:tabs>
              <w:jc w:val="both"/>
            </w:pPr>
            <w:r w:rsidRPr="00913C45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8AA3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 xml:space="preserve">Информация о проведении производственного контроля за выбросами загрязняющих веществ в атмосферный воздух от стационарных источников </w:t>
            </w:r>
            <w:r w:rsidRPr="00913C45">
              <w:br/>
              <w:t>УП «МИНГАЗ», оснащенных ГОУ.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8BD3" w14:textId="77777777" w:rsidR="009676DF" w:rsidRPr="00913C45" w:rsidRDefault="009676DF" w:rsidP="009676DF">
            <w:pPr>
              <w:jc w:val="both"/>
            </w:pPr>
            <w:r w:rsidRPr="00913C45">
              <w:t>Акт отбора проб и проведения измерений. Протокол проведения измерений в области охраны окружающей среды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D3D3" w14:textId="77777777" w:rsidR="009676DF" w:rsidRPr="00913C45" w:rsidRDefault="00DC0D39" w:rsidP="009676DF">
            <w:pPr>
              <w:tabs>
                <w:tab w:val="left" w:pos="2300"/>
              </w:tabs>
              <w:jc w:val="both"/>
            </w:pPr>
            <w:r>
              <w:t>Акт</w:t>
            </w:r>
            <w:r w:rsidR="00913C45" w:rsidRPr="00913C45">
              <w:t xml:space="preserve"> хранится в </w:t>
            </w:r>
            <w:proofErr w:type="spellStart"/>
            <w:r w:rsidR="00913C45" w:rsidRPr="00913C45">
              <w:t>СГЭМОиООС</w:t>
            </w:r>
            <w:proofErr w:type="spellEnd"/>
            <w:r w:rsidR="00913C45" w:rsidRPr="00913C45">
              <w:t xml:space="preserve"> (копи</w:t>
            </w:r>
            <w:r w:rsidR="00982F5F">
              <w:t>я</w:t>
            </w:r>
            <w:r w:rsidR="00913C45" w:rsidRPr="00913C45">
              <w:t xml:space="preserve"> – в филиале «ТБЗ «Сергеевичское») УП «МИНГАЗ».</w:t>
            </w:r>
          </w:p>
          <w:p w14:paraId="30722C01" w14:textId="77777777" w:rsidR="009676DF" w:rsidRPr="00913C45" w:rsidRDefault="009676DF" w:rsidP="009676DF">
            <w:pPr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676DF" w:rsidRPr="00913C45" w14:paraId="50636B4F" w14:textId="77777777" w:rsidTr="007E2290">
        <w:trPr>
          <w:gridAfter w:val="1"/>
          <w:wAfter w:w="10" w:type="pct"/>
          <w:trHeight w:val="155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608C" w14:textId="77777777" w:rsidR="009676DF" w:rsidRPr="00913C45" w:rsidRDefault="009676DF" w:rsidP="009676DF">
            <w:pPr>
              <w:tabs>
                <w:tab w:val="left" w:pos="2300"/>
              </w:tabs>
              <w:jc w:val="center"/>
            </w:pPr>
            <w:r w:rsidRPr="00913C45">
              <w:t>2.7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9AEC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филиал «Бубны», 222420, Минская обл., Вилейский р-н, д. Бубны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352F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Информация о проведении измерений в области охраны водных ресурсов.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4A2E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Информация о проведении производственных наблюдений, объектом которого является контроль за качеством добываемой воды из подземных скважин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9516" w14:textId="77777777" w:rsidR="009676DF" w:rsidRPr="00913C45" w:rsidRDefault="00DC0D39" w:rsidP="009676DF">
            <w:pPr>
              <w:tabs>
                <w:tab w:val="left" w:pos="2300"/>
              </w:tabs>
              <w:jc w:val="both"/>
            </w:pPr>
            <w:r w:rsidRPr="00913C45">
              <w:t>Информация</w:t>
            </w:r>
            <w:r w:rsidR="009676DF" w:rsidRPr="00913C45">
              <w:t xml:space="preserve"> хранится в </w:t>
            </w:r>
            <w:proofErr w:type="spellStart"/>
            <w:r w:rsidR="009676DF" w:rsidRPr="00913C45">
              <w:t>СГЭМОиООС</w:t>
            </w:r>
            <w:proofErr w:type="spellEnd"/>
            <w:r w:rsidR="009676DF" w:rsidRPr="00913C45">
              <w:t xml:space="preserve"> либо в филиале «Бубны»</w:t>
            </w:r>
            <w:r>
              <w:t xml:space="preserve"> </w:t>
            </w:r>
            <w:r w:rsidR="009676DF" w:rsidRPr="00913C45">
              <w:t>УП «МИНГАЗ».</w:t>
            </w:r>
          </w:p>
          <w:p w14:paraId="4BCB46AE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Доступ информации по письменному запросу (тел. (017)2992880, root@mingas.by).</w:t>
            </w:r>
          </w:p>
        </w:tc>
      </w:tr>
      <w:tr w:rsidR="009676DF" w:rsidRPr="00913C45" w14:paraId="2C22A7DF" w14:textId="77777777" w:rsidTr="00913C45">
        <w:trPr>
          <w:gridAfter w:val="1"/>
          <w:wAfter w:w="10" w:type="pct"/>
          <w:trHeight w:val="74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9755" w14:textId="77777777" w:rsidR="009676DF" w:rsidRPr="00913C45" w:rsidRDefault="009676DF" w:rsidP="009676DF">
            <w:pPr>
              <w:tabs>
                <w:tab w:val="left" w:pos="2300"/>
              </w:tabs>
              <w:jc w:val="center"/>
            </w:pPr>
            <w:r w:rsidRPr="00913C45">
              <w:t>2.8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655A" w14:textId="77777777" w:rsidR="009676DF" w:rsidRPr="00913C45" w:rsidRDefault="00913C45" w:rsidP="009676DF">
            <w:pPr>
              <w:tabs>
                <w:tab w:val="left" w:pos="2300"/>
              </w:tabs>
              <w:jc w:val="both"/>
            </w:pPr>
            <w:r w:rsidRPr="00913C45">
              <w:t xml:space="preserve">УП «МИНГАЗ», 220037, </w:t>
            </w:r>
            <w:proofErr w:type="spellStart"/>
            <w:r w:rsidRPr="00913C45">
              <w:t>г.Минск</w:t>
            </w:r>
            <w:proofErr w:type="spellEnd"/>
            <w:r w:rsidRPr="00913C45">
              <w:t xml:space="preserve">, </w:t>
            </w:r>
            <w:proofErr w:type="spellStart"/>
            <w:r w:rsidRPr="00913C45">
              <w:t>ул.Ботаническая</w:t>
            </w:r>
            <w:proofErr w:type="spellEnd"/>
            <w:r w:rsidRPr="00913C45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26DA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Информация о проведении контроля качества сточной воды.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6E74" w14:textId="77777777" w:rsidR="009676DF" w:rsidRPr="00913C45" w:rsidRDefault="009676DF" w:rsidP="009676DF">
            <w:pPr>
              <w:tabs>
                <w:tab w:val="left" w:pos="2300"/>
              </w:tabs>
              <w:jc w:val="both"/>
            </w:pPr>
            <w:r w:rsidRPr="00913C45">
              <w:t>Протокол испытаний сточных вод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62AF" w14:textId="77777777" w:rsidR="009676DF" w:rsidRPr="00913C45" w:rsidRDefault="00982F5F" w:rsidP="009676DF">
            <w:pPr>
              <w:tabs>
                <w:tab w:val="left" w:pos="2300"/>
              </w:tabs>
              <w:jc w:val="both"/>
            </w:pPr>
            <w:r w:rsidRPr="00913C45">
              <w:t>Протокол</w:t>
            </w:r>
            <w:r w:rsidR="009676DF" w:rsidRPr="00913C45">
              <w:t xml:space="preserve"> хранится в испытательной лаборатории ГП «</w:t>
            </w:r>
            <w:proofErr w:type="spellStart"/>
            <w:r w:rsidR="009676DF" w:rsidRPr="00913C45">
              <w:t>Минскводоканал</w:t>
            </w:r>
            <w:proofErr w:type="spellEnd"/>
            <w:r w:rsidR="009676DF" w:rsidRPr="00913C45">
              <w:t xml:space="preserve">». </w:t>
            </w:r>
          </w:p>
        </w:tc>
      </w:tr>
      <w:tr w:rsidR="00913C45" w:rsidRPr="00913C45" w14:paraId="28C420CB" w14:textId="77777777" w:rsidTr="00913C45">
        <w:trPr>
          <w:gridAfter w:val="1"/>
          <w:wAfter w:w="10" w:type="pct"/>
          <w:trHeight w:val="74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D6C0" w14:textId="77777777" w:rsidR="00913C45" w:rsidRPr="00D63644" w:rsidRDefault="00913C45" w:rsidP="00913C45">
            <w:pPr>
              <w:tabs>
                <w:tab w:val="left" w:pos="2300"/>
              </w:tabs>
              <w:jc w:val="center"/>
            </w:pPr>
            <w:r w:rsidRPr="00D63644">
              <w:t>2.9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5B31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 xml:space="preserve">УП «МИНГАЗ», 220037, </w:t>
            </w:r>
            <w:proofErr w:type="spellStart"/>
            <w:r w:rsidRPr="00D63644">
              <w:t>г.Минск</w:t>
            </w:r>
            <w:proofErr w:type="spellEnd"/>
            <w:r w:rsidRPr="00D63644">
              <w:t xml:space="preserve">, </w:t>
            </w:r>
            <w:proofErr w:type="spellStart"/>
            <w:r w:rsidRPr="00D63644">
              <w:t>ул.Ботаническая</w:t>
            </w:r>
            <w:proofErr w:type="spellEnd"/>
            <w:r w:rsidRPr="00D63644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3FAB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Информация о проведении контроля за работой мобильных источников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46EF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Журнал записи результатов контроля механических транспортных средств на содержание окиси углерода и углеводородов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0110" w14:textId="77777777" w:rsidR="00913C45" w:rsidRPr="00D63644" w:rsidRDefault="00982F5F" w:rsidP="00913C45">
            <w:pPr>
              <w:tabs>
                <w:tab w:val="left" w:pos="2300"/>
              </w:tabs>
              <w:jc w:val="both"/>
            </w:pPr>
            <w:r w:rsidRPr="00D63644">
              <w:t>Журнал</w:t>
            </w:r>
            <w:r w:rsidR="00913C45" w:rsidRPr="00D63644">
              <w:t xml:space="preserve"> хранится в ТС УП «МИНГАЗ».</w:t>
            </w:r>
          </w:p>
          <w:p w14:paraId="242E8C2B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Доступ информации по письменному запросу (тел. (017)2992880, root@mingas.by).</w:t>
            </w:r>
          </w:p>
        </w:tc>
      </w:tr>
      <w:tr w:rsidR="00913C45" w:rsidRPr="00913C45" w14:paraId="42C1B5EE" w14:textId="77777777" w:rsidTr="00913C45">
        <w:trPr>
          <w:gridAfter w:val="1"/>
          <w:wAfter w:w="10" w:type="pct"/>
          <w:trHeight w:val="74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D70E" w14:textId="77777777" w:rsidR="00913C45" w:rsidRPr="00D63644" w:rsidRDefault="00913C45" w:rsidP="00913C45">
            <w:pPr>
              <w:tabs>
                <w:tab w:val="left" w:pos="2300"/>
              </w:tabs>
              <w:jc w:val="center"/>
            </w:pPr>
            <w:r w:rsidRPr="00D63644">
              <w:t>2.10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D642" w14:textId="77777777" w:rsidR="00913C45" w:rsidRPr="00D63644" w:rsidRDefault="00913C45" w:rsidP="00913C45">
            <w:r w:rsidRPr="00D63644">
              <w:t xml:space="preserve">УП «МИНГАЗ», 220037, </w:t>
            </w:r>
            <w:proofErr w:type="spellStart"/>
            <w:r w:rsidRPr="00D63644">
              <w:t>г.Минск</w:t>
            </w:r>
            <w:proofErr w:type="spellEnd"/>
            <w:r w:rsidRPr="00D63644">
              <w:t xml:space="preserve">, </w:t>
            </w:r>
            <w:proofErr w:type="spellStart"/>
            <w:r w:rsidRPr="00D63644">
              <w:t>ул.Ботаническая</w:t>
            </w:r>
            <w:proofErr w:type="spellEnd"/>
            <w:r w:rsidRPr="00D63644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4EDC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Информация о проведении контроля за работой мобильных источников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2032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Карточки учёта измерения дымности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E293" w14:textId="77777777" w:rsidR="00913C45" w:rsidRPr="00D63644" w:rsidRDefault="00982F5F" w:rsidP="00913C45">
            <w:pPr>
              <w:tabs>
                <w:tab w:val="left" w:pos="2300"/>
              </w:tabs>
              <w:jc w:val="both"/>
            </w:pPr>
            <w:r w:rsidRPr="00D63644">
              <w:t>Карточки</w:t>
            </w:r>
            <w:r w:rsidR="00913C45" w:rsidRPr="00D63644">
              <w:t xml:space="preserve"> хран</w:t>
            </w:r>
            <w:r>
              <w:t>я</w:t>
            </w:r>
            <w:r w:rsidR="00913C45" w:rsidRPr="00D63644">
              <w:t>тся в ТС УП «МИНГАЗ».</w:t>
            </w:r>
          </w:p>
          <w:p w14:paraId="4521F506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Доступ информации по письменному запросу (тел. (017)2992880, root@mingas.by).</w:t>
            </w:r>
          </w:p>
        </w:tc>
      </w:tr>
      <w:tr w:rsidR="00913C45" w:rsidRPr="00913C45" w14:paraId="771BFF16" w14:textId="77777777" w:rsidTr="007E2290">
        <w:trPr>
          <w:gridAfter w:val="1"/>
          <w:wAfter w:w="10" w:type="pct"/>
          <w:trHeight w:val="55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41A2" w14:textId="77777777" w:rsidR="00913C45" w:rsidRPr="00D63644" w:rsidRDefault="00913C45" w:rsidP="00913C45">
            <w:pPr>
              <w:tabs>
                <w:tab w:val="left" w:pos="2300"/>
              </w:tabs>
              <w:jc w:val="center"/>
            </w:pPr>
            <w:r w:rsidRPr="00D63644">
              <w:t>2.11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92FC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8AB0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Информация о проведении аналитического лабораторного контроля за качеством выпущенной продукции (торфа)</w:t>
            </w:r>
            <w:r w:rsidR="00982F5F"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642B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Протокол испытаний торфа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A48F" w14:textId="77777777" w:rsidR="00913C45" w:rsidRPr="00D63644" w:rsidRDefault="00DC0D39" w:rsidP="00913C45">
            <w:pPr>
              <w:tabs>
                <w:tab w:val="left" w:pos="2300"/>
              </w:tabs>
              <w:jc w:val="both"/>
            </w:pPr>
            <w:r>
              <w:t>Протокол</w:t>
            </w:r>
            <w:r w:rsidR="00913C45" w:rsidRPr="00D63644">
              <w:t xml:space="preserve"> хранится в филиале «ТБЗ «Сергеевичское»</w:t>
            </w:r>
            <w:r w:rsidR="00D63644" w:rsidRPr="00D63644">
              <w:t xml:space="preserve"> </w:t>
            </w:r>
            <w:r w:rsidR="00913C45" w:rsidRPr="00D63644">
              <w:t>УП «МИНГАЗ».</w:t>
            </w:r>
          </w:p>
          <w:p w14:paraId="392FBABF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Доступ информации по письменному запросу (тел. (017)2992880, root@mingas.by).</w:t>
            </w:r>
          </w:p>
        </w:tc>
      </w:tr>
      <w:tr w:rsidR="00913C45" w:rsidRPr="00913C45" w14:paraId="1C0EFB84" w14:textId="77777777" w:rsidTr="007E2290">
        <w:trPr>
          <w:gridAfter w:val="1"/>
          <w:wAfter w:w="10" w:type="pct"/>
          <w:trHeight w:val="56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D6B2" w14:textId="77777777" w:rsidR="00913C45" w:rsidRPr="00D63644" w:rsidRDefault="00913C45" w:rsidP="00913C45">
            <w:pPr>
              <w:tabs>
                <w:tab w:val="left" w:pos="2300"/>
              </w:tabs>
              <w:jc w:val="center"/>
            </w:pPr>
            <w:r w:rsidRPr="00D63644">
              <w:t>2.12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2D20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02E2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Информация о проведении аналитического лабораторного контроля за качеством зольных отходов</w:t>
            </w:r>
            <w:r w:rsidR="00982F5F"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8545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Протокол испытаний зольных отходов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9AEE" w14:textId="77777777" w:rsidR="00913C45" w:rsidRPr="00D63644" w:rsidRDefault="00DC0D39" w:rsidP="00913C45">
            <w:pPr>
              <w:tabs>
                <w:tab w:val="left" w:pos="2300"/>
              </w:tabs>
              <w:jc w:val="both"/>
            </w:pPr>
            <w:r>
              <w:t>Протокол</w:t>
            </w:r>
            <w:r w:rsidR="00913C45" w:rsidRPr="00D63644">
              <w:t xml:space="preserve"> хранится в филиале «ТБЗ «Сергеевичское»</w:t>
            </w:r>
            <w:r w:rsidR="00D63644" w:rsidRPr="00D63644">
              <w:t xml:space="preserve"> </w:t>
            </w:r>
            <w:r w:rsidR="00913C45" w:rsidRPr="00D63644">
              <w:t>УП «МИНГАЗ».</w:t>
            </w:r>
          </w:p>
          <w:p w14:paraId="40B287C2" w14:textId="77777777" w:rsidR="00913C45" w:rsidRPr="00D63644" w:rsidRDefault="00913C45" w:rsidP="00913C45">
            <w:pPr>
              <w:tabs>
                <w:tab w:val="left" w:pos="2300"/>
              </w:tabs>
              <w:jc w:val="both"/>
            </w:pPr>
            <w:r w:rsidRPr="00D63644">
              <w:t>Доступ информации по письменному запросу (тел. (017)2992880, root@mingas.by).</w:t>
            </w:r>
          </w:p>
        </w:tc>
      </w:tr>
      <w:tr w:rsidR="00913C45" w:rsidRPr="00913C45" w14:paraId="7023E389" w14:textId="77777777" w:rsidTr="007E2290">
        <w:trPr>
          <w:trHeight w:val="43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3A8DC" w14:textId="77777777" w:rsidR="00913C45" w:rsidRPr="00EA62EA" w:rsidRDefault="00913C45" w:rsidP="00913C45">
            <w:pPr>
              <w:tabs>
                <w:tab w:val="left" w:pos="2300"/>
              </w:tabs>
              <w:jc w:val="center"/>
              <w:rPr>
                <w:b/>
              </w:rPr>
            </w:pPr>
            <w:r w:rsidRPr="00EA62EA">
              <w:rPr>
                <w:b/>
              </w:rPr>
              <w:lastRenderedPageBreak/>
              <w:t>3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B25A" w14:textId="77777777" w:rsidR="00913C45" w:rsidRPr="00EA62EA" w:rsidRDefault="00913C45" w:rsidP="00913C45">
            <w:pPr>
              <w:tabs>
                <w:tab w:val="left" w:pos="2300"/>
              </w:tabs>
              <w:jc w:val="both"/>
              <w:rPr>
                <w:b/>
              </w:rPr>
            </w:pPr>
            <w:r w:rsidRPr="00EA62EA">
              <w:rPr>
                <w:b/>
              </w:rPr>
              <w:t xml:space="preserve">Ведение учета </w:t>
            </w:r>
            <w:r w:rsidR="00EA62EA" w:rsidRPr="00EA62EA">
              <w:rPr>
                <w:b/>
              </w:rPr>
              <w:t>используемых природных ресурсов и воздействий на окружающую среду</w:t>
            </w:r>
          </w:p>
        </w:tc>
      </w:tr>
      <w:tr w:rsidR="00913C45" w:rsidRPr="00913C45" w14:paraId="2E425950" w14:textId="77777777" w:rsidTr="007E2290">
        <w:trPr>
          <w:gridAfter w:val="1"/>
          <w:wAfter w:w="10" w:type="pct"/>
          <w:trHeight w:val="82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EB7E" w14:textId="77777777" w:rsidR="00913C45" w:rsidRPr="00EA62EA" w:rsidRDefault="00913C45" w:rsidP="00913C45">
            <w:pPr>
              <w:tabs>
                <w:tab w:val="left" w:pos="2300"/>
              </w:tabs>
              <w:jc w:val="center"/>
            </w:pPr>
            <w:r w:rsidRPr="00EA62EA">
              <w:t>3.1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09D4" w14:textId="77777777" w:rsidR="00913C45" w:rsidRPr="00EA62EA" w:rsidRDefault="00EA62EA" w:rsidP="00913C45">
            <w:pPr>
              <w:tabs>
                <w:tab w:val="left" w:pos="2300"/>
              </w:tabs>
              <w:jc w:val="both"/>
            </w:pPr>
            <w:r w:rsidRPr="00EA62EA">
              <w:t xml:space="preserve">УП «МИНГАЗ», 220037, </w:t>
            </w:r>
            <w:proofErr w:type="spellStart"/>
            <w:r w:rsidRPr="00EA62EA">
              <w:t>г.Минск</w:t>
            </w:r>
            <w:proofErr w:type="spellEnd"/>
            <w:r w:rsidRPr="00EA62EA">
              <w:t xml:space="preserve">, </w:t>
            </w:r>
            <w:proofErr w:type="spellStart"/>
            <w:r w:rsidRPr="00EA62EA">
              <w:t>ул.Ботаническая</w:t>
            </w:r>
            <w:proofErr w:type="spellEnd"/>
            <w:r w:rsidRPr="00EA62EA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E7AE" w14:textId="77777777" w:rsidR="00913C45" w:rsidRPr="00EA62EA" w:rsidRDefault="00913C45" w:rsidP="007A2EF4">
            <w:pPr>
              <w:tabs>
                <w:tab w:val="left" w:pos="2300"/>
              </w:tabs>
              <w:jc w:val="both"/>
            </w:pPr>
            <w:r w:rsidRPr="00EA62EA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B3A3" w14:textId="77777777" w:rsidR="00913C45" w:rsidRPr="00EA62EA" w:rsidRDefault="00913C45" w:rsidP="00913C45">
            <w:r w:rsidRPr="00EA62EA">
              <w:t>Экологический паспорт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3B3F" w14:textId="77777777" w:rsidR="00913C45" w:rsidRPr="00D66613" w:rsidRDefault="00913C45" w:rsidP="00913C45">
            <w:pPr>
              <w:tabs>
                <w:tab w:val="left" w:pos="2300"/>
              </w:tabs>
              <w:jc w:val="both"/>
            </w:pPr>
            <w:r w:rsidRPr="00D66613">
              <w:t xml:space="preserve">Паспорта хранятся в </w:t>
            </w:r>
            <w:proofErr w:type="spellStart"/>
            <w:r w:rsidRPr="00D66613">
              <w:t>СГЭМОиООС</w:t>
            </w:r>
            <w:proofErr w:type="spellEnd"/>
            <w:r w:rsidR="00D66613" w:rsidRPr="00D66613">
              <w:t xml:space="preserve"> </w:t>
            </w:r>
            <w:r w:rsidRPr="00D66613">
              <w:t>УП «МИНГАЗ».</w:t>
            </w:r>
          </w:p>
          <w:p w14:paraId="4935C138" w14:textId="77777777" w:rsidR="00913C45" w:rsidRPr="00D66613" w:rsidRDefault="00913C45" w:rsidP="00913C45">
            <w:pPr>
              <w:tabs>
                <w:tab w:val="left" w:pos="2300"/>
              </w:tabs>
              <w:jc w:val="both"/>
            </w:pPr>
            <w:r w:rsidRPr="00D66613">
              <w:t>Доступ информации по письменному запросу (тел. (017)2992880, root@mingas.by).</w:t>
            </w:r>
          </w:p>
        </w:tc>
      </w:tr>
      <w:tr w:rsidR="00D66613" w:rsidRPr="00913C45" w14:paraId="697D462E" w14:textId="77777777" w:rsidTr="007E2290">
        <w:trPr>
          <w:gridAfter w:val="1"/>
          <w:wAfter w:w="10" w:type="pct"/>
          <w:trHeight w:val="82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0EFB" w14:textId="77777777" w:rsidR="00D66613" w:rsidRPr="00EA62EA" w:rsidRDefault="00D66613" w:rsidP="00D66613">
            <w:pPr>
              <w:tabs>
                <w:tab w:val="left" w:pos="2300"/>
              </w:tabs>
              <w:jc w:val="center"/>
            </w:pPr>
            <w:r w:rsidRPr="00EA62EA">
              <w:t>3.2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8082" w14:textId="77777777" w:rsidR="00D66613" w:rsidRPr="00EA62EA" w:rsidRDefault="00D66613" w:rsidP="00D66613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E674" w14:textId="77777777" w:rsidR="00D66613" w:rsidRPr="00EA62EA" w:rsidRDefault="00D66613" w:rsidP="007A2EF4">
            <w:pPr>
              <w:tabs>
                <w:tab w:val="left" w:pos="2300"/>
              </w:tabs>
              <w:jc w:val="both"/>
            </w:pPr>
            <w:r w:rsidRPr="00EA62EA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A0D8" w14:textId="77777777" w:rsidR="00D66613" w:rsidRPr="00EA62EA" w:rsidRDefault="00D66613" w:rsidP="00D66613">
            <w:r w:rsidRPr="00EA62EA">
              <w:t>Экологический паспорт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5ADB" w14:textId="77777777" w:rsidR="00D66613" w:rsidRPr="00D66613" w:rsidRDefault="00D66613" w:rsidP="00D66613">
            <w:pPr>
              <w:tabs>
                <w:tab w:val="left" w:pos="2300"/>
              </w:tabs>
              <w:jc w:val="both"/>
            </w:pPr>
            <w:r w:rsidRPr="00D66613">
              <w:t>Паспорт хранится в филиале «ТБЗ «Сергеевичское».</w:t>
            </w:r>
          </w:p>
          <w:p w14:paraId="68C85BF9" w14:textId="77777777" w:rsidR="00D66613" w:rsidRPr="00D66613" w:rsidRDefault="00D66613" w:rsidP="00D66613">
            <w:pPr>
              <w:tabs>
                <w:tab w:val="left" w:pos="2300"/>
              </w:tabs>
              <w:jc w:val="both"/>
            </w:pPr>
            <w:r w:rsidRPr="00D66613">
              <w:t>Доступ информации по письменному запросу (тел. (017)2992880, root@mingas.by).</w:t>
            </w:r>
          </w:p>
        </w:tc>
      </w:tr>
      <w:tr w:rsidR="00D66613" w:rsidRPr="00913C45" w14:paraId="666C8369" w14:textId="77777777" w:rsidTr="007A2EF4">
        <w:trPr>
          <w:gridAfter w:val="1"/>
          <w:wAfter w:w="10" w:type="pct"/>
          <w:trHeight w:val="132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540B" w14:textId="77777777" w:rsidR="00D66613" w:rsidRPr="00EA62EA" w:rsidRDefault="00D66613" w:rsidP="00D66613">
            <w:pPr>
              <w:tabs>
                <w:tab w:val="left" w:pos="2300"/>
              </w:tabs>
              <w:jc w:val="center"/>
            </w:pPr>
            <w:r w:rsidRPr="00EA62EA">
              <w:t>3.3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CABD" w14:textId="77777777" w:rsidR="00D66613" w:rsidRPr="00EA62EA" w:rsidRDefault="00D66613" w:rsidP="00D66613">
            <w:pPr>
              <w:tabs>
                <w:tab w:val="left" w:pos="2300"/>
              </w:tabs>
              <w:jc w:val="both"/>
            </w:pPr>
            <w:r w:rsidRPr="00913C45">
              <w:t>филиал «Бубны», 222420, Минская обл., Вилейский р-н, д. Бубны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9CF6" w14:textId="77777777" w:rsidR="00D66613" w:rsidRPr="00EA62EA" w:rsidRDefault="00D66613" w:rsidP="007A2EF4">
            <w:pPr>
              <w:tabs>
                <w:tab w:val="left" w:pos="2300"/>
              </w:tabs>
              <w:jc w:val="both"/>
            </w:pPr>
            <w:r w:rsidRPr="00EA62EA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5D37" w14:textId="77777777" w:rsidR="00D66613" w:rsidRPr="00EA62EA" w:rsidRDefault="00D66613" w:rsidP="00D66613">
            <w:r w:rsidRPr="00EA62EA">
              <w:t>Экологический паспорт предприятия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C445" w14:textId="77777777" w:rsidR="00D66613" w:rsidRPr="00D66613" w:rsidRDefault="00D66613" w:rsidP="00D66613">
            <w:pPr>
              <w:tabs>
                <w:tab w:val="left" w:pos="2300"/>
              </w:tabs>
              <w:jc w:val="both"/>
            </w:pPr>
            <w:r w:rsidRPr="00D66613">
              <w:t>Паспорт хранится в филиале «Бубны» УП «МИНГАЗ».</w:t>
            </w:r>
          </w:p>
          <w:p w14:paraId="3E087B3C" w14:textId="77777777" w:rsidR="00D66613" w:rsidRPr="00D66613" w:rsidRDefault="00D66613" w:rsidP="00D66613">
            <w:pPr>
              <w:tabs>
                <w:tab w:val="left" w:pos="2300"/>
              </w:tabs>
              <w:jc w:val="both"/>
            </w:pPr>
            <w:r w:rsidRPr="00D66613">
              <w:t>Доступ информации по письменному запросу (тел. (017)2992880, root@mingas.by).</w:t>
            </w:r>
          </w:p>
        </w:tc>
      </w:tr>
      <w:tr w:rsidR="00D66613" w:rsidRPr="00913C45" w14:paraId="75659CC1" w14:textId="77777777" w:rsidTr="00D66613">
        <w:trPr>
          <w:gridAfter w:val="1"/>
          <w:wAfter w:w="10" w:type="pct"/>
          <w:trHeight w:val="17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5272" w14:textId="77777777" w:rsidR="00D66613" w:rsidRPr="00EA62EA" w:rsidRDefault="00D66613" w:rsidP="00D66613">
            <w:pPr>
              <w:tabs>
                <w:tab w:val="left" w:pos="2300"/>
              </w:tabs>
              <w:jc w:val="center"/>
            </w:pPr>
            <w:r w:rsidRPr="00EA62EA">
              <w:t>3.4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D08D" w14:textId="77777777" w:rsidR="00D66613" w:rsidRPr="00EA62EA" w:rsidRDefault="00D66613" w:rsidP="00D66613">
            <w:r w:rsidRPr="00EA62EA">
              <w:t xml:space="preserve">УП «МИНГАЗ», 220037, </w:t>
            </w:r>
            <w:proofErr w:type="spellStart"/>
            <w:r w:rsidRPr="00EA62EA">
              <w:t>г.Минск</w:t>
            </w:r>
            <w:proofErr w:type="spellEnd"/>
            <w:r w:rsidRPr="00EA62EA">
              <w:t xml:space="preserve">, </w:t>
            </w:r>
            <w:proofErr w:type="spellStart"/>
            <w:r w:rsidRPr="00EA62EA">
              <w:t>ул.Ботаническая</w:t>
            </w:r>
            <w:proofErr w:type="spellEnd"/>
            <w:r w:rsidRPr="00EA62EA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BC37" w14:textId="77777777" w:rsidR="00D66613" w:rsidRPr="00250C2F" w:rsidRDefault="00D66613" w:rsidP="00D66613">
            <w:pPr>
              <w:tabs>
                <w:tab w:val="left" w:pos="2300"/>
              </w:tabs>
              <w:jc w:val="both"/>
            </w:pPr>
            <w:r w:rsidRPr="00250C2F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39FB61B9" w14:textId="77777777" w:rsidR="00D66613" w:rsidRPr="00250C2F" w:rsidRDefault="00D66613" w:rsidP="00D66613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C494" w14:textId="77777777" w:rsidR="00D66613" w:rsidRPr="00250C2F" w:rsidRDefault="001402B7" w:rsidP="00D66613">
            <w:pPr>
              <w:jc w:val="both"/>
            </w:pPr>
            <w:r w:rsidRPr="00250C2F">
              <w:t xml:space="preserve">Журнал учета выбросов загрязняющих веществ в атмосферный воздух от стационарных источников выбросов расчетным методом </w:t>
            </w:r>
            <w:r>
              <w:t>(</w:t>
            </w:r>
            <w:r w:rsidRPr="00250C2F">
              <w:t>ПОД-1</w:t>
            </w:r>
            <w:r>
              <w:t>)</w:t>
            </w:r>
            <w:r w:rsidRPr="00250C2F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261D1" w14:textId="77777777" w:rsidR="00D66613" w:rsidRPr="003D5C6E" w:rsidRDefault="00250C2F" w:rsidP="00D66613">
            <w:pPr>
              <w:jc w:val="both"/>
            </w:pPr>
            <w:r w:rsidRPr="003D5C6E">
              <w:t>Журнал</w:t>
            </w:r>
            <w:r w:rsidR="00D66613" w:rsidRPr="003D5C6E">
              <w:t xml:space="preserve"> </w:t>
            </w:r>
            <w:r w:rsidR="00DC0D39">
              <w:t>хранится</w:t>
            </w:r>
            <w:r w:rsidR="00D66613" w:rsidRPr="003D5C6E">
              <w:t xml:space="preserve"> в </w:t>
            </w:r>
            <w:proofErr w:type="spellStart"/>
            <w:r w:rsidRPr="003D5C6E">
              <w:t>СГЭМОиООС</w:t>
            </w:r>
            <w:proofErr w:type="spellEnd"/>
            <w:r w:rsidR="00D66613" w:rsidRPr="003D5C6E">
              <w:t>.</w:t>
            </w:r>
          </w:p>
          <w:p w14:paraId="1FCF791A" w14:textId="77777777" w:rsidR="00D66613" w:rsidRPr="003D5C6E" w:rsidRDefault="00D66613" w:rsidP="00D66613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3D5C6E" w:rsidRPr="00913C45" w14:paraId="358DF8D2" w14:textId="77777777" w:rsidTr="00D66613">
        <w:trPr>
          <w:gridAfter w:val="1"/>
          <w:wAfter w:w="10" w:type="pct"/>
          <w:trHeight w:val="17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8ECC" w14:textId="77777777" w:rsidR="003D5C6E" w:rsidRPr="00EA62EA" w:rsidRDefault="003D5C6E" w:rsidP="003D5C6E">
            <w:pPr>
              <w:tabs>
                <w:tab w:val="left" w:pos="2300"/>
              </w:tabs>
              <w:jc w:val="center"/>
            </w:pPr>
            <w:r w:rsidRPr="00EA62EA">
              <w:t>3.5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1D86" w14:textId="77777777" w:rsidR="003D5C6E" w:rsidRPr="00EA62EA" w:rsidRDefault="003D5C6E" w:rsidP="003D5C6E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695C" w14:textId="77777777" w:rsidR="003D5C6E" w:rsidRPr="00250C2F" w:rsidRDefault="003D5C6E" w:rsidP="003D5C6E">
            <w:pPr>
              <w:tabs>
                <w:tab w:val="left" w:pos="2300"/>
              </w:tabs>
              <w:jc w:val="both"/>
            </w:pPr>
            <w:r w:rsidRPr="00250C2F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483DB36E" w14:textId="77777777" w:rsidR="003D5C6E" w:rsidRPr="00250C2F" w:rsidRDefault="003D5C6E" w:rsidP="003D5C6E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67F8" w14:textId="77777777" w:rsidR="003D5C6E" w:rsidRPr="00250C2F" w:rsidRDefault="001402B7" w:rsidP="003D5C6E">
            <w:pPr>
              <w:jc w:val="both"/>
            </w:pPr>
            <w:r w:rsidRPr="00250C2F">
              <w:t xml:space="preserve">Журнал учета выбросов загрязняющих веществ в атмосферный воздух от стационарных источников выбросов расчетным методом </w:t>
            </w:r>
            <w:r>
              <w:t>(</w:t>
            </w:r>
            <w:r w:rsidRPr="00250C2F">
              <w:t>ПОД-1</w:t>
            </w:r>
            <w:r>
              <w:t>)</w:t>
            </w:r>
            <w:r w:rsidRPr="00250C2F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42E1" w14:textId="77777777" w:rsidR="003D5C6E" w:rsidRPr="003D5C6E" w:rsidRDefault="003D5C6E" w:rsidP="003D5C6E">
            <w:pPr>
              <w:jc w:val="both"/>
            </w:pPr>
            <w:r w:rsidRPr="003D5C6E">
              <w:t xml:space="preserve">Журнал </w:t>
            </w:r>
            <w:r w:rsidR="00EE7B52">
              <w:t>хранится</w:t>
            </w:r>
            <w:r w:rsidRPr="003D5C6E">
              <w:t xml:space="preserve"> в филиале «ТБЗ «Сергеевичское».</w:t>
            </w:r>
          </w:p>
          <w:p w14:paraId="2230648B" w14:textId="77777777" w:rsidR="003D5C6E" w:rsidRPr="003D5C6E" w:rsidRDefault="003D5C6E" w:rsidP="003D5C6E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3D5C6E" w:rsidRPr="00913C45" w14:paraId="18C3A38F" w14:textId="77777777" w:rsidTr="00D66613">
        <w:trPr>
          <w:gridAfter w:val="1"/>
          <w:wAfter w:w="10" w:type="pct"/>
          <w:trHeight w:val="17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5F57" w14:textId="77777777" w:rsidR="003D5C6E" w:rsidRPr="00EA62EA" w:rsidRDefault="003D5C6E" w:rsidP="003D5C6E">
            <w:pPr>
              <w:tabs>
                <w:tab w:val="left" w:pos="2300"/>
              </w:tabs>
              <w:jc w:val="center"/>
            </w:pPr>
            <w:r w:rsidRPr="00EA62EA">
              <w:t>3.6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5848" w14:textId="77777777" w:rsidR="003D5C6E" w:rsidRPr="00EA62EA" w:rsidRDefault="003D5C6E" w:rsidP="003D5C6E">
            <w:pPr>
              <w:tabs>
                <w:tab w:val="left" w:pos="2300"/>
              </w:tabs>
              <w:jc w:val="both"/>
            </w:pPr>
            <w:r w:rsidRPr="00913C45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AD88" w14:textId="77777777" w:rsidR="003D5C6E" w:rsidRPr="00250C2F" w:rsidRDefault="003D5C6E" w:rsidP="003D5C6E">
            <w:pPr>
              <w:tabs>
                <w:tab w:val="left" w:pos="2300"/>
              </w:tabs>
              <w:jc w:val="both"/>
            </w:pPr>
            <w:r w:rsidRPr="00250C2F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3829F91F" w14:textId="77777777" w:rsidR="003D5C6E" w:rsidRPr="00250C2F" w:rsidRDefault="003D5C6E" w:rsidP="003D5C6E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F560" w14:textId="77777777" w:rsidR="003D5C6E" w:rsidRPr="00250C2F" w:rsidRDefault="003D5C6E" w:rsidP="003D5C6E">
            <w:pPr>
              <w:jc w:val="both"/>
            </w:pPr>
            <w:r w:rsidRPr="00250C2F">
              <w:t xml:space="preserve">Журнал учета выбросов загрязняющих веществ в атмосферный воздух от стационарных источников выбросов расчетным методом </w:t>
            </w:r>
            <w:r w:rsidR="001402B7">
              <w:t>(</w:t>
            </w:r>
            <w:r w:rsidRPr="00250C2F">
              <w:t>ПОД-1</w:t>
            </w:r>
            <w:r w:rsidR="001402B7">
              <w:t>)</w:t>
            </w:r>
            <w:r w:rsidRPr="00250C2F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38EB" w14:textId="77777777" w:rsidR="003D5C6E" w:rsidRPr="003D5C6E" w:rsidRDefault="003D5C6E" w:rsidP="003D5C6E">
            <w:pPr>
              <w:jc w:val="both"/>
            </w:pPr>
            <w:r w:rsidRPr="003D5C6E">
              <w:t xml:space="preserve">Журнал </w:t>
            </w:r>
            <w:r w:rsidR="00EE7B52">
              <w:t>хранится</w:t>
            </w:r>
            <w:r w:rsidRPr="003D5C6E">
              <w:t xml:space="preserve"> в филиале «Бубны».</w:t>
            </w:r>
          </w:p>
          <w:p w14:paraId="48D46F6E" w14:textId="77777777" w:rsidR="003D5C6E" w:rsidRPr="003D5C6E" w:rsidRDefault="003D5C6E" w:rsidP="003D5C6E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3D5C6E" w:rsidRPr="00913C45" w14:paraId="7065EF72" w14:textId="77777777" w:rsidTr="00D66613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5B33" w14:textId="77777777" w:rsidR="003D5C6E" w:rsidRPr="00EA62EA" w:rsidRDefault="003D5C6E" w:rsidP="003D5C6E">
            <w:pPr>
              <w:tabs>
                <w:tab w:val="left" w:pos="2300"/>
              </w:tabs>
              <w:jc w:val="center"/>
            </w:pPr>
            <w:r w:rsidRPr="00EA62EA">
              <w:t>3.7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7A7D" w14:textId="77777777" w:rsidR="003D5C6E" w:rsidRPr="00EA62EA" w:rsidRDefault="003D5C6E" w:rsidP="003D5C6E">
            <w:r w:rsidRPr="00D63644">
              <w:t xml:space="preserve">филиал «ТБЗ «Сергеевичское», 222839, Минская </w:t>
            </w:r>
            <w:r w:rsidRPr="00D63644">
              <w:lastRenderedPageBreak/>
              <w:t>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8C16A" w14:textId="77777777" w:rsidR="003D5C6E" w:rsidRPr="003D5C6E" w:rsidRDefault="003D5C6E" w:rsidP="003D5C6E">
            <w:pPr>
              <w:tabs>
                <w:tab w:val="left" w:pos="2300"/>
              </w:tabs>
              <w:jc w:val="both"/>
            </w:pPr>
            <w:r w:rsidRPr="003D5C6E">
              <w:lastRenderedPageBreak/>
              <w:t xml:space="preserve">Ведение учета в области охраны окружающей среды и заполнение форм учетной </w:t>
            </w:r>
            <w:r w:rsidRPr="003D5C6E">
              <w:lastRenderedPageBreak/>
              <w:t>документации в области охраны окружающей среды.</w:t>
            </w:r>
          </w:p>
          <w:p w14:paraId="7920B53A" w14:textId="77777777" w:rsidR="003D5C6E" w:rsidRPr="003D5C6E" w:rsidRDefault="003D5C6E" w:rsidP="003D5C6E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7B56" w14:textId="77777777" w:rsidR="003D5C6E" w:rsidRPr="003D5C6E" w:rsidRDefault="003D5C6E" w:rsidP="003D5C6E">
            <w:pPr>
              <w:jc w:val="both"/>
            </w:pPr>
            <w:r w:rsidRPr="003D5C6E">
              <w:lastRenderedPageBreak/>
              <w:t xml:space="preserve">Журнал учета выбросов загрязняющих веществ в атмосферный воздух от </w:t>
            </w:r>
            <w:r w:rsidRPr="003D5C6E">
              <w:lastRenderedPageBreak/>
              <w:t>стационарных источников выбросов инструментальным или расчетно-инструментальным</w:t>
            </w:r>
            <w:r>
              <w:t xml:space="preserve"> м</w:t>
            </w:r>
            <w:r w:rsidRPr="003D5C6E">
              <w:t xml:space="preserve">етодом </w:t>
            </w:r>
            <w:r w:rsidR="001402B7">
              <w:t>(</w:t>
            </w:r>
            <w:r w:rsidRPr="003D5C6E">
              <w:t>ПОД-2</w:t>
            </w:r>
            <w:r w:rsidR="001402B7">
              <w:t>)</w:t>
            </w:r>
            <w:r w:rsidRPr="003D5C6E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98973" w14:textId="77777777" w:rsidR="003D5C6E" w:rsidRPr="003D5C6E" w:rsidRDefault="003D5C6E" w:rsidP="003D5C6E">
            <w:pPr>
              <w:jc w:val="both"/>
            </w:pPr>
            <w:r w:rsidRPr="003D5C6E">
              <w:lastRenderedPageBreak/>
              <w:t xml:space="preserve">Журнал </w:t>
            </w:r>
            <w:r w:rsidR="00EE7B52">
              <w:t>хранится</w:t>
            </w:r>
            <w:r w:rsidRPr="003D5C6E">
              <w:t xml:space="preserve"> в филиале «ТБЗ «Сергеевичское».</w:t>
            </w:r>
          </w:p>
          <w:p w14:paraId="784B00AD" w14:textId="77777777" w:rsidR="003D5C6E" w:rsidRPr="003D5C6E" w:rsidRDefault="003D5C6E" w:rsidP="003D5C6E">
            <w:pPr>
              <w:jc w:val="both"/>
            </w:pPr>
            <w:r w:rsidRPr="003D5C6E">
              <w:lastRenderedPageBreak/>
              <w:t>Доступ информации по письменному запросу (тел. (017)2992880, root@mingas.by).</w:t>
            </w:r>
          </w:p>
        </w:tc>
      </w:tr>
      <w:tr w:rsidR="001402B7" w:rsidRPr="00913C45" w14:paraId="6FBA4869" w14:textId="77777777" w:rsidTr="00EE7B52">
        <w:trPr>
          <w:gridAfter w:val="1"/>
          <w:wAfter w:w="10" w:type="pct"/>
          <w:trHeight w:val="100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D956" w14:textId="77777777" w:rsidR="001402B7" w:rsidRPr="00EA62EA" w:rsidRDefault="001402B7" w:rsidP="001402B7">
            <w:pPr>
              <w:tabs>
                <w:tab w:val="left" w:pos="2300"/>
              </w:tabs>
              <w:jc w:val="center"/>
            </w:pPr>
            <w:r w:rsidRPr="00EA62EA">
              <w:lastRenderedPageBreak/>
              <w:t>3.8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6187" w14:textId="77777777" w:rsidR="001402B7" w:rsidRPr="00EA62EA" w:rsidRDefault="001402B7" w:rsidP="001402B7">
            <w:r w:rsidRPr="00EA62EA">
              <w:t xml:space="preserve">УП «МИНГАЗ», 220037, </w:t>
            </w:r>
            <w:proofErr w:type="spellStart"/>
            <w:r w:rsidRPr="00EA62EA">
              <w:t>г.Минск</w:t>
            </w:r>
            <w:proofErr w:type="spellEnd"/>
            <w:r w:rsidRPr="00EA62EA">
              <w:t xml:space="preserve">, </w:t>
            </w:r>
            <w:proofErr w:type="spellStart"/>
            <w:r w:rsidRPr="00EA62EA">
              <w:t>ул.Ботаническая</w:t>
            </w:r>
            <w:proofErr w:type="spellEnd"/>
            <w:r w:rsidRPr="00EA62EA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551A" w14:textId="77777777" w:rsidR="001402B7" w:rsidRPr="001402B7" w:rsidRDefault="001402B7" w:rsidP="001402B7">
            <w:pPr>
              <w:tabs>
                <w:tab w:val="left" w:pos="2300"/>
              </w:tabs>
              <w:jc w:val="both"/>
            </w:pPr>
            <w:r w:rsidRPr="001402B7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0BB8B737" w14:textId="77777777" w:rsidR="001402B7" w:rsidRPr="00913C45" w:rsidRDefault="001402B7" w:rsidP="001402B7">
            <w:pPr>
              <w:tabs>
                <w:tab w:val="left" w:pos="2300"/>
              </w:tabs>
              <w:jc w:val="both"/>
              <w:rPr>
                <w:highlight w:val="yellow"/>
              </w:rPr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7AB1" w14:textId="77777777" w:rsidR="001402B7" w:rsidRPr="00913C45" w:rsidRDefault="001402B7" w:rsidP="001402B7">
            <w:pPr>
              <w:jc w:val="both"/>
              <w:rPr>
                <w:highlight w:val="yellow"/>
              </w:rPr>
            </w:pPr>
            <w:r w:rsidRPr="001402B7">
              <w:t>Журнал учета времени и режима работы стационарных источников выбросов и газоочистных установок (ПОД-З)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BD9B" w14:textId="77777777" w:rsidR="001402B7" w:rsidRPr="003D5C6E" w:rsidRDefault="001402B7" w:rsidP="001402B7">
            <w:pPr>
              <w:jc w:val="both"/>
            </w:pPr>
            <w:r w:rsidRPr="003D5C6E">
              <w:t>Журнал</w:t>
            </w:r>
            <w:r>
              <w:t>ы</w:t>
            </w:r>
            <w:r w:rsidRPr="003D5C6E">
              <w:t xml:space="preserve"> </w:t>
            </w:r>
            <w:r w:rsidR="00EE7B52">
              <w:t>ведутся структурными подразделениями УП «МИНГАЗ» либо хранятся</w:t>
            </w:r>
            <w:r w:rsidRPr="003D5C6E">
              <w:t xml:space="preserve"> </w:t>
            </w:r>
            <w:r w:rsidR="00EE7B52">
              <w:t xml:space="preserve">в </w:t>
            </w:r>
            <w:proofErr w:type="spellStart"/>
            <w:r w:rsidR="00EE7B52">
              <w:t>СГЭМОиООС</w:t>
            </w:r>
            <w:proofErr w:type="spellEnd"/>
            <w:r w:rsidR="00EE7B52">
              <w:t xml:space="preserve"> УП «МИНГАЗ»</w:t>
            </w:r>
            <w:r w:rsidRPr="003D5C6E">
              <w:t>.</w:t>
            </w:r>
          </w:p>
          <w:p w14:paraId="35AAACF7" w14:textId="77777777" w:rsidR="001402B7" w:rsidRPr="003D5C6E" w:rsidRDefault="001402B7" w:rsidP="001402B7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1402B7" w:rsidRPr="00913C45" w14:paraId="5443E7A3" w14:textId="77777777" w:rsidTr="00EE7B52">
        <w:trPr>
          <w:gridAfter w:val="1"/>
          <w:wAfter w:w="10" w:type="pct"/>
          <w:trHeight w:val="100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C553" w14:textId="77777777" w:rsidR="001402B7" w:rsidRPr="00EA62EA" w:rsidRDefault="001402B7" w:rsidP="001402B7">
            <w:pPr>
              <w:tabs>
                <w:tab w:val="left" w:pos="2300"/>
              </w:tabs>
              <w:jc w:val="center"/>
            </w:pPr>
            <w:r w:rsidRPr="00EA62EA">
              <w:t>3.9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F19F" w14:textId="77777777" w:rsidR="001402B7" w:rsidRPr="00EA62EA" w:rsidRDefault="001402B7" w:rsidP="001402B7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2CE3" w14:textId="77777777" w:rsidR="001402B7" w:rsidRPr="00913C45" w:rsidRDefault="001402B7" w:rsidP="001402B7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 w:rsidRPr="001402B7">
              <w:t>Ведение учета в области охраны окружающей среды и заполнение форм учетной документации в области охраны окружающей среды</w:t>
            </w:r>
            <w:r>
              <w:t>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EF48" w14:textId="77777777" w:rsidR="001402B7" w:rsidRPr="00913C45" w:rsidRDefault="001402B7" w:rsidP="001402B7">
            <w:pPr>
              <w:jc w:val="both"/>
              <w:rPr>
                <w:highlight w:val="yellow"/>
              </w:rPr>
            </w:pPr>
            <w:r w:rsidRPr="001402B7">
              <w:t>Журнал учета времени и режима работы стационарных источников выбросов и газоочистных установок (ПОД-З)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8FCC" w14:textId="77777777" w:rsidR="001402B7" w:rsidRPr="003D5C6E" w:rsidRDefault="00EE7B52" w:rsidP="001402B7">
            <w:pPr>
              <w:jc w:val="both"/>
            </w:pPr>
            <w:r w:rsidRPr="003D5C6E">
              <w:t>Журнал</w:t>
            </w:r>
            <w:r>
              <w:t>ы</w:t>
            </w:r>
            <w:r w:rsidRPr="003D5C6E">
              <w:t xml:space="preserve"> </w:t>
            </w:r>
            <w:r>
              <w:t>ведутся структурными подразделениями филиала «ТБЗ «Сергеевичское» УП «МИНГАЗ» либо хранятся</w:t>
            </w:r>
            <w:r w:rsidRPr="003D5C6E">
              <w:t xml:space="preserve"> </w:t>
            </w:r>
            <w:r>
              <w:t>в</w:t>
            </w:r>
            <w:r w:rsidR="001402B7" w:rsidRPr="003D5C6E">
              <w:t xml:space="preserve"> </w:t>
            </w:r>
            <w:r>
              <w:t xml:space="preserve">ПТО </w:t>
            </w:r>
            <w:r w:rsidR="001402B7" w:rsidRPr="003D5C6E">
              <w:t>филиал</w:t>
            </w:r>
            <w:r>
              <w:t>а</w:t>
            </w:r>
            <w:r w:rsidR="001402B7" w:rsidRPr="003D5C6E">
              <w:t xml:space="preserve"> «ТБЗ «Сергеевичское».</w:t>
            </w:r>
          </w:p>
          <w:p w14:paraId="4BB75BA7" w14:textId="77777777" w:rsidR="001402B7" w:rsidRPr="003D5C6E" w:rsidRDefault="001402B7" w:rsidP="001402B7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1402B7" w:rsidRPr="00913C45" w14:paraId="03FE0426" w14:textId="77777777" w:rsidTr="00EE7B52">
        <w:trPr>
          <w:gridAfter w:val="1"/>
          <w:wAfter w:w="10" w:type="pct"/>
          <w:trHeight w:val="100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4D7A" w14:textId="77777777" w:rsidR="001402B7" w:rsidRPr="00EA62EA" w:rsidRDefault="001402B7" w:rsidP="001402B7">
            <w:pPr>
              <w:tabs>
                <w:tab w:val="left" w:pos="2300"/>
              </w:tabs>
              <w:jc w:val="center"/>
            </w:pPr>
            <w:r w:rsidRPr="00EA62EA">
              <w:t>3.11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256D" w14:textId="77777777" w:rsidR="001402B7" w:rsidRPr="00EA62EA" w:rsidRDefault="001402B7" w:rsidP="001402B7">
            <w:pPr>
              <w:tabs>
                <w:tab w:val="left" w:pos="2300"/>
              </w:tabs>
              <w:jc w:val="both"/>
            </w:pPr>
            <w:r w:rsidRPr="00913C45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93DA" w14:textId="77777777" w:rsidR="001402B7" w:rsidRPr="001402B7" w:rsidRDefault="001402B7" w:rsidP="001402B7">
            <w:pPr>
              <w:tabs>
                <w:tab w:val="left" w:pos="2300"/>
              </w:tabs>
              <w:jc w:val="both"/>
            </w:pPr>
            <w:r w:rsidRPr="001402B7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D015" w14:textId="77777777" w:rsidR="001402B7" w:rsidRPr="00913C45" w:rsidRDefault="001402B7" w:rsidP="001402B7">
            <w:pPr>
              <w:jc w:val="both"/>
              <w:rPr>
                <w:highlight w:val="yellow"/>
              </w:rPr>
            </w:pPr>
            <w:r w:rsidRPr="001402B7">
              <w:t>Журнал учета времени и режима работы стационарных источников выбросов и газоочистных установок (ПОД-З)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B72E" w14:textId="77777777" w:rsidR="001402B7" w:rsidRPr="003D5C6E" w:rsidRDefault="00EE7B52" w:rsidP="001402B7">
            <w:pPr>
              <w:jc w:val="both"/>
            </w:pPr>
            <w:r w:rsidRPr="003D5C6E">
              <w:t>Журнал</w:t>
            </w:r>
            <w:r>
              <w:t>ы</w:t>
            </w:r>
            <w:r w:rsidRPr="003D5C6E">
              <w:t xml:space="preserve"> </w:t>
            </w:r>
            <w:r>
              <w:t>ведутся структурными подразделениями филиала «Бубны» УП «МИНГАЗ» либо хранятся</w:t>
            </w:r>
            <w:r w:rsidRPr="003D5C6E">
              <w:t xml:space="preserve"> </w:t>
            </w:r>
            <w:r>
              <w:t>в</w:t>
            </w:r>
            <w:r w:rsidRPr="003D5C6E">
              <w:t xml:space="preserve"> </w:t>
            </w:r>
            <w:r>
              <w:t xml:space="preserve">архиве </w:t>
            </w:r>
            <w:r w:rsidRPr="003D5C6E">
              <w:t>филиал</w:t>
            </w:r>
            <w:r>
              <w:t>а</w:t>
            </w:r>
            <w:r w:rsidRPr="003D5C6E">
              <w:t xml:space="preserve"> «</w:t>
            </w:r>
            <w:r w:rsidR="001402B7" w:rsidRPr="003D5C6E">
              <w:t>Бубны».</w:t>
            </w:r>
          </w:p>
          <w:p w14:paraId="24163BBA" w14:textId="77777777" w:rsidR="001402B7" w:rsidRPr="003D5C6E" w:rsidRDefault="001402B7" w:rsidP="001402B7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F2439F" w:rsidRPr="00913C45" w14:paraId="1A2B6042" w14:textId="77777777" w:rsidTr="003D5C6E">
        <w:trPr>
          <w:gridAfter w:val="1"/>
          <w:wAfter w:w="10" w:type="pct"/>
          <w:trHeight w:val="107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D469" w14:textId="77777777" w:rsidR="00F2439F" w:rsidRPr="00663C25" w:rsidRDefault="00F2439F" w:rsidP="00F2439F">
            <w:pPr>
              <w:tabs>
                <w:tab w:val="left" w:pos="2300"/>
              </w:tabs>
              <w:jc w:val="center"/>
            </w:pPr>
            <w:r w:rsidRPr="00663C25">
              <w:t>3.12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993C" w14:textId="77777777" w:rsidR="00F2439F" w:rsidRPr="00EA62EA" w:rsidRDefault="00F2439F" w:rsidP="00F2439F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6B82" w14:textId="77777777" w:rsidR="00F2439F" w:rsidRPr="00663C25" w:rsidRDefault="00F2439F" w:rsidP="00F2439F">
            <w:pPr>
              <w:tabs>
                <w:tab w:val="left" w:pos="2300"/>
              </w:tabs>
              <w:jc w:val="both"/>
            </w:pPr>
            <w:r w:rsidRPr="00663C25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369E5CD4" w14:textId="77777777" w:rsidR="00F2439F" w:rsidRPr="00663C25" w:rsidRDefault="00F2439F" w:rsidP="00F2439F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FB91" w14:textId="77777777" w:rsidR="00F2439F" w:rsidRPr="008A7CA4" w:rsidRDefault="00F2439F" w:rsidP="00F2439F">
            <w:pPr>
              <w:jc w:val="both"/>
            </w:pPr>
            <w:r w:rsidRPr="008A7CA4">
              <w:t>Журнал учета добываемых подземных вод, изымаемых поверхностных вод и сточных вод, сбрасываемых в окружающую среду с применением средств измерений расхода (ПОД-6)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DF9E" w14:textId="77777777" w:rsidR="00F2439F" w:rsidRPr="003D5C6E" w:rsidRDefault="00F2439F" w:rsidP="00F2439F">
            <w:pPr>
              <w:jc w:val="both"/>
            </w:pPr>
            <w:r w:rsidRPr="003D5C6E">
              <w:t>Журнал</w:t>
            </w:r>
            <w:r>
              <w:t>ы</w:t>
            </w:r>
            <w:r w:rsidRPr="003D5C6E">
              <w:t xml:space="preserve"> </w:t>
            </w:r>
            <w:r>
              <w:t>ведутся структурными подразделениями филиала «ТБЗ «Сергеевичское» УП «МИНГАЗ» либо хранятся</w:t>
            </w:r>
            <w:r w:rsidRPr="003D5C6E">
              <w:t xml:space="preserve"> </w:t>
            </w:r>
            <w:r>
              <w:t>в</w:t>
            </w:r>
            <w:r w:rsidRPr="003D5C6E">
              <w:t xml:space="preserve"> </w:t>
            </w:r>
            <w:r>
              <w:t xml:space="preserve">ПТО </w:t>
            </w:r>
            <w:r w:rsidRPr="003D5C6E">
              <w:t>филиал</w:t>
            </w:r>
            <w:r>
              <w:t>а</w:t>
            </w:r>
            <w:r w:rsidRPr="003D5C6E">
              <w:t xml:space="preserve"> «ТБЗ «Сергеевичское».</w:t>
            </w:r>
          </w:p>
          <w:p w14:paraId="26656048" w14:textId="77777777" w:rsidR="00F2439F" w:rsidRPr="003D5C6E" w:rsidRDefault="00F2439F" w:rsidP="00F2439F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F2439F" w:rsidRPr="00913C45" w14:paraId="591B3819" w14:textId="77777777" w:rsidTr="008A7CA4">
        <w:trPr>
          <w:gridAfter w:val="1"/>
          <w:wAfter w:w="10" w:type="pct"/>
          <w:trHeight w:val="55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7D00" w14:textId="77777777" w:rsidR="00F2439F" w:rsidRPr="00663C25" w:rsidRDefault="00F2439F" w:rsidP="00F2439F">
            <w:pPr>
              <w:tabs>
                <w:tab w:val="left" w:pos="2300"/>
              </w:tabs>
              <w:jc w:val="center"/>
            </w:pPr>
            <w:r w:rsidRPr="00663C25">
              <w:t>3.13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253D" w14:textId="77777777" w:rsidR="00F2439F" w:rsidRPr="00EA62EA" w:rsidRDefault="00F2439F" w:rsidP="00F2439F">
            <w:pPr>
              <w:tabs>
                <w:tab w:val="left" w:pos="2300"/>
              </w:tabs>
              <w:jc w:val="both"/>
            </w:pPr>
            <w:r w:rsidRPr="00913C45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96DC" w14:textId="77777777" w:rsidR="00F2439F" w:rsidRPr="00663C25" w:rsidRDefault="00F2439F" w:rsidP="00F2439F">
            <w:pPr>
              <w:tabs>
                <w:tab w:val="left" w:pos="2300"/>
              </w:tabs>
              <w:jc w:val="both"/>
            </w:pPr>
            <w:r w:rsidRPr="00663C25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5FF3" w14:textId="77777777" w:rsidR="00F2439F" w:rsidRPr="008A7CA4" w:rsidRDefault="00F2439F" w:rsidP="00F2439F">
            <w:pPr>
              <w:jc w:val="both"/>
            </w:pPr>
            <w:r w:rsidRPr="008A7CA4">
              <w:t xml:space="preserve">Журнал учета добываемых подземных вод, изымаемых поверхностных вод и сточных вод, сбрасываемых в окружающую среду с применением средств измерений </w:t>
            </w:r>
            <w:r w:rsidRPr="008A7CA4">
              <w:lastRenderedPageBreak/>
              <w:t>расхода (ПОД-6)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A1A8" w14:textId="77777777" w:rsidR="00F2439F" w:rsidRPr="003D5C6E" w:rsidRDefault="00F2439F" w:rsidP="00F2439F">
            <w:pPr>
              <w:jc w:val="both"/>
            </w:pPr>
            <w:r w:rsidRPr="003D5C6E">
              <w:lastRenderedPageBreak/>
              <w:t>Журнал</w:t>
            </w:r>
            <w:r>
              <w:t>ы</w:t>
            </w:r>
            <w:r w:rsidRPr="003D5C6E">
              <w:t xml:space="preserve"> </w:t>
            </w:r>
            <w:r>
              <w:t>ведутся структурными подразделениями филиала «Бубны» УП «МИНГАЗ» либо хранятся</w:t>
            </w:r>
            <w:r w:rsidRPr="003D5C6E">
              <w:t xml:space="preserve"> </w:t>
            </w:r>
            <w:r>
              <w:t>в</w:t>
            </w:r>
            <w:r w:rsidRPr="003D5C6E">
              <w:t xml:space="preserve"> </w:t>
            </w:r>
            <w:r>
              <w:t xml:space="preserve">архиве </w:t>
            </w:r>
            <w:r w:rsidRPr="003D5C6E">
              <w:t>филиал</w:t>
            </w:r>
            <w:r>
              <w:t>а</w:t>
            </w:r>
            <w:r w:rsidRPr="003D5C6E">
              <w:t xml:space="preserve"> «Бубны».</w:t>
            </w:r>
          </w:p>
          <w:p w14:paraId="756C5C3B" w14:textId="77777777" w:rsidR="00F2439F" w:rsidRPr="003D5C6E" w:rsidRDefault="00F2439F" w:rsidP="00F2439F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663C25" w:rsidRPr="00913C45" w14:paraId="4B60AFE2" w14:textId="77777777" w:rsidTr="003D5C6E">
        <w:trPr>
          <w:gridAfter w:val="1"/>
          <w:wAfter w:w="10" w:type="pct"/>
          <w:trHeight w:val="721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E9E2" w14:textId="77777777" w:rsidR="00663C25" w:rsidRPr="00663C25" w:rsidRDefault="00663C25" w:rsidP="00663C25">
            <w:pPr>
              <w:tabs>
                <w:tab w:val="left" w:pos="2300"/>
              </w:tabs>
              <w:jc w:val="center"/>
            </w:pPr>
            <w:r w:rsidRPr="00663C25">
              <w:t>3.14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2B90" w14:textId="77777777" w:rsidR="00663C25" w:rsidRPr="00EA62EA" w:rsidRDefault="00663C25" w:rsidP="00663C25"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1073" w14:textId="77777777" w:rsidR="00663C25" w:rsidRPr="00663C25" w:rsidRDefault="00663C25" w:rsidP="00663C25">
            <w:pPr>
              <w:tabs>
                <w:tab w:val="left" w:pos="2300"/>
              </w:tabs>
              <w:jc w:val="both"/>
            </w:pPr>
            <w:r w:rsidRPr="00663C25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6C37DD26" w14:textId="77777777" w:rsidR="00663C25" w:rsidRPr="00913C45" w:rsidRDefault="00663C25" w:rsidP="00663C25">
            <w:pPr>
              <w:tabs>
                <w:tab w:val="left" w:pos="2300"/>
              </w:tabs>
              <w:jc w:val="both"/>
              <w:rPr>
                <w:highlight w:val="yellow"/>
              </w:rPr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DEAF" w14:textId="77777777" w:rsidR="00663C25" w:rsidRPr="00913C45" w:rsidRDefault="008A7CA4" w:rsidP="00663C25">
            <w:pPr>
              <w:jc w:val="both"/>
              <w:rPr>
                <w:highlight w:val="yellow"/>
              </w:rPr>
            </w:pPr>
            <w:r w:rsidRPr="008A7CA4">
              <w:t xml:space="preserve">Журнал учета добываемых подземных вод, изымаемых поверхностных вод и сточных вод, сбрасываемых в окружающую среду </w:t>
            </w:r>
            <w:proofErr w:type="spellStart"/>
            <w:r w:rsidRPr="008A7CA4">
              <w:t>неинструментальным</w:t>
            </w:r>
            <w:proofErr w:type="spellEnd"/>
            <w:r w:rsidRPr="008A7CA4">
              <w:t xml:space="preserve"> (расчетным) методом</w:t>
            </w:r>
            <w:r w:rsidR="00663C25" w:rsidRPr="008A7CA4">
              <w:t xml:space="preserve"> </w:t>
            </w:r>
            <w:r w:rsidRPr="008A7CA4">
              <w:t>(</w:t>
            </w:r>
            <w:r w:rsidR="00663C25" w:rsidRPr="008A7CA4">
              <w:t>ПОД-7</w:t>
            </w:r>
            <w:r w:rsidRPr="008A7CA4">
              <w:t>)</w:t>
            </w:r>
            <w:r w:rsidR="00663C25"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BE5C" w14:textId="77777777" w:rsidR="00F2439F" w:rsidRPr="003D5C6E" w:rsidRDefault="00F2439F" w:rsidP="00F2439F">
            <w:pPr>
              <w:jc w:val="both"/>
            </w:pPr>
            <w:r w:rsidRPr="003D5C6E">
              <w:t>Журнал</w:t>
            </w:r>
            <w:r>
              <w:t>ы</w:t>
            </w:r>
            <w:r w:rsidRPr="003D5C6E">
              <w:t xml:space="preserve"> </w:t>
            </w:r>
            <w:r>
              <w:t>ведутся структурными подразделениями филиала «ТБЗ «Сергеевичское» УП «МИНГАЗ» либо хранятся</w:t>
            </w:r>
            <w:r w:rsidRPr="003D5C6E">
              <w:t xml:space="preserve"> </w:t>
            </w:r>
            <w:r>
              <w:t>в</w:t>
            </w:r>
            <w:r w:rsidRPr="003D5C6E">
              <w:t xml:space="preserve"> </w:t>
            </w:r>
            <w:r>
              <w:t xml:space="preserve">ПТО </w:t>
            </w:r>
            <w:r w:rsidRPr="003D5C6E">
              <w:t>филиал</w:t>
            </w:r>
            <w:r>
              <w:t>а</w:t>
            </w:r>
            <w:r w:rsidRPr="003D5C6E">
              <w:t xml:space="preserve"> «ТБЗ «Сергеевичское».</w:t>
            </w:r>
          </w:p>
          <w:p w14:paraId="5335A0A5" w14:textId="77777777" w:rsidR="00663C25" w:rsidRPr="00913C45" w:rsidRDefault="00F2439F" w:rsidP="00F2439F">
            <w:pPr>
              <w:jc w:val="both"/>
              <w:rPr>
                <w:highlight w:val="yellow"/>
              </w:rPr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663C25" w:rsidRPr="00913C45" w14:paraId="0D2A84E4" w14:textId="77777777" w:rsidTr="00663C25">
        <w:trPr>
          <w:gridAfter w:val="1"/>
          <w:wAfter w:w="10" w:type="pct"/>
          <w:trHeight w:val="76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580D" w14:textId="77777777" w:rsidR="00663C25" w:rsidRPr="00663C25" w:rsidRDefault="00663C25" w:rsidP="00663C25">
            <w:pPr>
              <w:tabs>
                <w:tab w:val="left" w:pos="2300"/>
              </w:tabs>
              <w:jc w:val="center"/>
            </w:pPr>
            <w:r w:rsidRPr="00663C25">
              <w:t>3.15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DA98" w14:textId="77777777" w:rsidR="00663C25" w:rsidRPr="00EA62EA" w:rsidRDefault="00663C25" w:rsidP="00663C25">
            <w:r w:rsidRPr="00EA62EA">
              <w:t xml:space="preserve">УП «МИНГАЗ», 220037, </w:t>
            </w:r>
            <w:proofErr w:type="spellStart"/>
            <w:r w:rsidRPr="00EA62EA">
              <w:t>г.Минск</w:t>
            </w:r>
            <w:proofErr w:type="spellEnd"/>
            <w:r w:rsidRPr="00EA62EA">
              <w:t xml:space="preserve">, </w:t>
            </w:r>
            <w:proofErr w:type="spellStart"/>
            <w:r w:rsidRPr="00EA62EA">
              <w:t>ул.Ботаническая</w:t>
            </w:r>
            <w:proofErr w:type="spellEnd"/>
            <w:r w:rsidRPr="00EA62EA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B3F7" w14:textId="77777777" w:rsidR="00663C25" w:rsidRPr="008A7CA4" w:rsidRDefault="00663C25" w:rsidP="00663C25">
            <w:pPr>
              <w:tabs>
                <w:tab w:val="left" w:pos="2300"/>
              </w:tabs>
              <w:jc w:val="both"/>
            </w:pPr>
            <w:r w:rsidRPr="008A7CA4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CDCA" w14:textId="77777777" w:rsidR="00663C25" w:rsidRPr="008A7CA4" w:rsidRDefault="00663C25" w:rsidP="00663C25">
            <w:pPr>
              <w:jc w:val="both"/>
            </w:pPr>
            <w:r w:rsidRPr="008A7CA4">
              <w:t xml:space="preserve">Книга учета отходов </w:t>
            </w:r>
            <w:r w:rsidR="00C2179B">
              <w:t>(</w:t>
            </w:r>
            <w:r w:rsidRPr="008A7CA4">
              <w:t>ПОД-9</w:t>
            </w:r>
            <w:r w:rsidR="00C2179B">
              <w:t>)</w:t>
            </w:r>
            <w:r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E06" w14:textId="77777777" w:rsidR="00F2439F" w:rsidRPr="00D66613" w:rsidRDefault="00663C25" w:rsidP="00F2439F">
            <w:pPr>
              <w:tabs>
                <w:tab w:val="left" w:pos="2300"/>
              </w:tabs>
              <w:jc w:val="both"/>
            </w:pPr>
            <w:r w:rsidRPr="008A7CA4">
              <w:t xml:space="preserve">Книги </w:t>
            </w:r>
            <w:r w:rsidR="00F2439F" w:rsidRPr="00D66613">
              <w:t xml:space="preserve">хранятся в </w:t>
            </w:r>
            <w:proofErr w:type="spellStart"/>
            <w:r w:rsidR="00F2439F" w:rsidRPr="00D66613">
              <w:t>СГЭМОиООС</w:t>
            </w:r>
            <w:proofErr w:type="spellEnd"/>
            <w:r w:rsidR="00F2439F" w:rsidRPr="00D66613">
              <w:t xml:space="preserve"> УП «МИНГАЗ».</w:t>
            </w:r>
          </w:p>
          <w:p w14:paraId="61080EBE" w14:textId="77777777" w:rsidR="00663C25" w:rsidRPr="00913C45" w:rsidRDefault="00F2439F" w:rsidP="00F2439F">
            <w:pPr>
              <w:jc w:val="both"/>
              <w:rPr>
                <w:highlight w:val="yellow"/>
              </w:rPr>
            </w:pPr>
            <w:r w:rsidRPr="00D66613">
              <w:t>Доступ информации по письменному запросу (тел. (017)2992880, root@mingas.by).</w:t>
            </w:r>
          </w:p>
        </w:tc>
      </w:tr>
      <w:tr w:rsidR="008A7CA4" w:rsidRPr="00913C45" w14:paraId="012D9BC8" w14:textId="77777777" w:rsidTr="00663C25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C797" w14:textId="77777777" w:rsidR="008A7CA4" w:rsidRPr="00663C25" w:rsidRDefault="008A7CA4" w:rsidP="008A7CA4">
            <w:pPr>
              <w:tabs>
                <w:tab w:val="left" w:pos="2300"/>
              </w:tabs>
              <w:jc w:val="center"/>
            </w:pPr>
            <w:r w:rsidRPr="00663C25">
              <w:t>3.16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BE81" w14:textId="77777777" w:rsidR="008A7CA4" w:rsidRPr="00EA62EA" w:rsidRDefault="008A7CA4" w:rsidP="008A7CA4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1BC0" w14:textId="77777777" w:rsidR="008A7CA4" w:rsidRPr="008A7CA4" w:rsidRDefault="008A7CA4" w:rsidP="008A7CA4">
            <w:pPr>
              <w:tabs>
                <w:tab w:val="left" w:pos="2300"/>
              </w:tabs>
              <w:jc w:val="both"/>
            </w:pPr>
            <w:r w:rsidRPr="008A7CA4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7A20" w14:textId="77777777" w:rsidR="008A7CA4" w:rsidRPr="008A7CA4" w:rsidRDefault="008A7CA4" w:rsidP="008A7CA4">
            <w:pPr>
              <w:jc w:val="both"/>
            </w:pPr>
            <w:r w:rsidRPr="008A7CA4">
              <w:t xml:space="preserve">Книга учета отходов </w:t>
            </w:r>
            <w:r w:rsidR="00C2179B">
              <w:t>(</w:t>
            </w:r>
            <w:r w:rsidRPr="008A7CA4">
              <w:t>ПОД-9</w:t>
            </w:r>
            <w:r w:rsidR="00C2179B">
              <w:t>)</w:t>
            </w:r>
            <w:r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149C" w14:textId="77777777" w:rsidR="008A7CA4" w:rsidRPr="003D5C6E" w:rsidRDefault="008A7CA4" w:rsidP="008A7CA4">
            <w:pPr>
              <w:jc w:val="both"/>
            </w:pPr>
            <w:r w:rsidRPr="008A7CA4">
              <w:t>Книги</w:t>
            </w:r>
            <w:r w:rsidRPr="003D5C6E">
              <w:t xml:space="preserve"> </w:t>
            </w:r>
            <w:r w:rsidR="00F2439F" w:rsidRPr="00D66613">
              <w:t xml:space="preserve">хранятся в </w:t>
            </w:r>
            <w:r w:rsidRPr="003D5C6E">
              <w:t>филиале «ТБЗ «Сергеевичское».</w:t>
            </w:r>
          </w:p>
          <w:p w14:paraId="514C8F98" w14:textId="77777777" w:rsidR="008A7CA4" w:rsidRPr="003D5C6E" w:rsidRDefault="008A7CA4" w:rsidP="008A7CA4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8A7CA4" w:rsidRPr="00913C45" w14:paraId="1B4D3E2D" w14:textId="77777777" w:rsidTr="001402B7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E7CD" w14:textId="77777777" w:rsidR="008A7CA4" w:rsidRPr="00663C25" w:rsidRDefault="008A7CA4" w:rsidP="008A7CA4">
            <w:pPr>
              <w:tabs>
                <w:tab w:val="left" w:pos="2300"/>
              </w:tabs>
              <w:jc w:val="center"/>
            </w:pPr>
            <w:r w:rsidRPr="00663C25">
              <w:t>3.17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7A65" w14:textId="77777777" w:rsidR="008A7CA4" w:rsidRPr="00EA62EA" w:rsidRDefault="008A7CA4" w:rsidP="008A7CA4">
            <w:pPr>
              <w:tabs>
                <w:tab w:val="left" w:pos="2300"/>
              </w:tabs>
              <w:jc w:val="both"/>
            </w:pPr>
            <w:r w:rsidRPr="00913C45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283F" w14:textId="77777777" w:rsidR="008A7CA4" w:rsidRPr="008A7CA4" w:rsidRDefault="008A7CA4" w:rsidP="008A7CA4">
            <w:pPr>
              <w:tabs>
                <w:tab w:val="left" w:pos="2300"/>
              </w:tabs>
              <w:jc w:val="both"/>
            </w:pPr>
            <w:r w:rsidRPr="008A7CA4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AB2B" w14:textId="77777777" w:rsidR="008A7CA4" w:rsidRPr="008A7CA4" w:rsidRDefault="008A7CA4" w:rsidP="008A7CA4">
            <w:pPr>
              <w:jc w:val="both"/>
            </w:pPr>
            <w:r w:rsidRPr="008A7CA4">
              <w:t xml:space="preserve">Книга учета отходов </w:t>
            </w:r>
            <w:r w:rsidR="00C2179B">
              <w:t>(</w:t>
            </w:r>
            <w:r w:rsidRPr="008A7CA4">
              <w:t>ПОД-9</w:t>
            </w:r>
            <w:r w:rsidR="00C2179B">
              <w:t>)</w:t>
            </w:r>
            <w:r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3F86" w14:textId="77777777" w:rsidR="008A7CA4" w:rsidRPr="003D5C6E" w:rsidRDefault="008A7CA4" w:rsidP="008A7CA4">
            <w:pPr>
              <w:jc w:val="both"/>
            </w:pPr>
            <w:r w:rsidRPr="008A7CA4">
              <w:t>Книги</w:t>
            </w:r>
            <w:r w:rsidRPr="003D5C6E">
              <w:t xml:space="preserve"> </w:t>
            </w:r>
            <w:r w:rsidR="00F2439F" w:rsidRPr="00D66613">
              <w:t>хранятся в</w:t>
            </w:r>
            <w:r w:rsidRPr="003D5C6E">
              <w:t xml:space="preserve"> филиале «Бубны».</w:t>
            </w:r>
          </w:p>
          <w:p w14:paraId="2F52ECA5" w14:textId="77777777" w:rsidR="008A7CA4" w:rsidRPr="003D5C6E" w:rsidRDefault="008A7CA4" w:rsidP="008A7CA4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8A7CA4" w:rsidRPr="00913C45" w14:paraId="7D084486" w14:textId="77777777" w:rsidTr="001402B7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FBB7" w14:textId="77777777" w:rsidR="008A7CA4" w:rsidRPr="00913C45" w:rsidRDefault="008A7CA4" w:rsidP="008A7CA4">
            <w:pPr>
              <w:tabs>
                <w:tab w:val="left" w:pos="2300"/>
              </w:tabs>
              <w:jc w:val="center"/>
              <w:rPr>
                <w:highlight w:val="yellow"/>
              </w:rPr>
            </w:pPr>
            <w:r w:rsidRPr="008A7CA4">
              <w:t>3.18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A49A" w14:textId="77777777" w:rsidR="008A7CA4" w:rsidRPr="00EA62EA" w:rsidRDefault="008A7CA4" w:rsidP="008A7CA4">
            <w:r w:rsidRPr="00EA62EA">
              <w:t xml:space="preserve">УП «МИНГАЗ», 220037, </w:t>
            </w:r>
            <w:proofErr w:type="spellStart"/>
            <w:r w:rsidRPr="00EA62EA">
              <w:t>г.Минск</w:t>
            </w:r>
            <w:proofErr w:type="spellEnd"/>
            <w:r w:rsidRPr="00EA62EA">
              <w:t xml:space="preserve">, </w:t>
            </w:r>
            <w:proofErr w:type="spellStart"/>
            <w:r w:rsidRPr="00EA62EA">
              <w:t>ул.Ботаническая</w:t>
            </w:r>
            <w:proofErr w:type="spellEnd"/>
            <w:r w:rsidRPr="00EA62EA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6B01" w14:textId="77777777" w:rsidR="008A7CA4" w:rsidRPr="008A7CA4" w:rsidRDefault="008A7CA4" w:rsidP="008A7CA4">
            <w:pPr>
              <w:tabs>
                <w:tab w:val="left" w:pos="2300"/>
              </w:tabs>
              <w:jc w:val="both"/>
            </w:pPr>
            <w:r w:rsidRPr="008A7CA4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  <w:p w14:paraId="0CEBF503" w14:textId="77777777" w:rsidR="008A7CA4" w:rsidRPr="008A7CA4" w:rsidRDefault="008A7CA4" w:rsidP="008A7CA4">
            <w:pPr>
              <w:tabs>
                <w:tab w:val="left" w:pos="2300"/>
              </w:tabs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19EE" w14:textId="77777777" w:rsidR="008A7CA4" w:rsidRPr="008A7CA4" w:rsidRDefault="008A7CA4" w:rsidP="008A7CA4">
            <w:pPr>
              <w:jc w:val="both"/>
            </w:pPr>
            <w:r w:rsidRPr="008A7CA4">
              <w:t xml:space="preserve">Книга общего учета отходов </w:t>
            </w:r>
            <w:r w:rsidRPr="008A7CA4">
              <w:br/>
            </w:r>
            <w:r w:rsidR="00C2179B">
              <w:t>(</w:t>
            </w:r>
            <w:r w:rsidRPr="008A7CA4">
              <w:t xml:space="preserve"> ПОД-10</w:t>
            </w:r>
            <w:r w:rsidR="00C2179B">
              <w:t>)</w:t>
            </w:r>
            <w:r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8EE4" w14:textId="77777777" w:rsidR="008A7CA4" w:rsidRPr="008A7CA4" w:rsidRDefault="008A7CA4" w:rsidP="008A7CA4">
            <w:pPr>
              <w:jc w:val="both"/>
            </w:pPr>
            <w:r w:rsidRPr="008A7CA4">
              <w:t>Книг</w:t>
            </w:r>
            <w:r>
              <w:t>а</w:t>
            </w:r>
            <w:r w:rsidRPr="008A7CA4">
              <w:t xml:space="preserve"> </w:t>
            </w:r>
            <w:r w:rsidR="00F2439F" w:rsidRPr="00D66613">
              <w:t>хран</w:t>
            </w:r>
            <w:r w:rsidR="00F2439F">
              <w:t>и</w:t>
            </w:r>
            <w:r w:rsidR="00F2439F" w:rsidRPr="00D66613">
              <w:t>тся</w:t>
            </w:r>
            <w:r w:rsidR="00F2439F">
              <w:t xml:space="preserve"> в </w:t>
            </w:r>
            <w:proofErr w:type="spellStart"/>
            <w:r w:rsidR="00F2439F">
              <w:t>СГЭМОиООС</w:t>
            </w:r>
            <w:proofErr w:type="spellEnd"/>
            <w:r w:rsidR="00F2439F">
              <w:t xml:space="preserve"> УП «МИНГАЗ»</w:t>
            </w:r>
            <w:r w:rsidRPr="008A7CA4">
              <w:t>.</w:t>
            </w:r>
          </w:p>
          <w:p w14:paraId="04C462A0" w14:textId="77777777" w:rsidR="008A7CA4" w:rsidRPr="00913C45" w:rsidRDefault="008A7CA4" w:rsidP="008A7CA4">
            <w:pPr>
              <w:jc w:val="both"/>
              <w:rPr>
                <w:highlight w:val="yellow"/>
              </w:rPr>
            </w:pPr>
            <w:r w:rsidRPr="008A7CA4">
              <w:t>Доступ информации по письменному запросу (тел. (017)2992880, root@mingas.by).</w:t>
            </w:r>
          </w:p>
        </w:tc>
      </w:tr>
      <w:tr w:rsidR="008A7CA4" w:rsidRPr="00913C45" w14:paraId="51E08DFD" w14:textId="77777777" w:rsidTr="001402B7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D5EB" w14:textId="77777777" w:rsidR="008A7CA4" w:rsidRPr="008A7CA4" w:rsidRDefault="008A7CA4" w:rsidP="008A7CA4">
            <w:pPr>
              <w:tabs>
                <w:tab w:val="left" w:pos="2300"/>
              </w:tabs>
              <w:jc w:val="center"/>
            </w:pPr>
            <w:r w:rsidRPr="008A7CA4">
              <w:t>3.19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8158" w14:textId="77777777" w:rsidR="008A7CA4" w:rsidRPr="00EA62EA" w:rsidRDefault="008A7CA4" w:rsidP="008A7CA4">
            <w:pPr>
              <w:tabs>
                <w:tab w:val="left" w:pos="2300"/>
              </w:tabs>
              <w:jc w:val="both"/>
            </w:pPr>
            <w:r w:rsidRPr="00D63644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F92A" w14:textId="77777777" w:rsidR="008A7CA4" w:rsidRPr="008A7CA4" w:rsidRDefault="008A7CA4" w:rsidP="008A7CA4">
            <w:pPr>
              <w:tabs>
                <w:tab w:val="left" w:pos="2300"/>
              </w:tabs>
              <w:jc w:val="both"/>
            </w:pPr>
            <w:r w:rsidRPr="008A7CA4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A530" w14:textId="77777777" w:rsidR="008A7CA4" w:rsidRPr="008A7CA4" w:rsidRDefault="008A7CA4" w:rsidP="008A7CA4">
            <w:pPr>
              <w:jc w:val="both"/>
            </w:pPr>
            <w:r w:rsidRPr="008A7CA4">
              <w:t xml:space="preserve">Книга общего учета отходов </w:t>
            </w:r>
            <w:r w:rsidRPr="008A7CA4">
              <w:br/>
            </w:r>
            <w:r w:rsidR="00C2179B">
              <w:t>(</w:t>
            </w:r>
            <w:r w:rsidRPr="008A7CA4">
              <w:t>ПОД-10</w:t>
            </w:r>
            <w:r w:rsidR="00C2179B">
              <w:t>)</w:t>
            </w:r>
            <w:r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EFB0" w14:textId="77777777" w:rsidR="008A7CA4" w:rsidRPr="003D5C6E" w:rsidRDefault="008A7CA4" w:rsidP="008A7CA4">
            <w:pPr>
              <w:jc w:val="both"/>
            </w:pPr>
            <w:r w:rsidRPr="008A7CA4">
              <w:t>Книг</w:t>
            </w:r>
            <w:r>
              <w:t>а</w:t>
            </w:r>
            <w:r w:rsidRPr="003D5C6E">
              <w:t xml:space="preserve"> </w:t>
            </w:r>
            <w:r w:rsidR="00F2439F" w:rsidRPr="00D66613">
              <w:t>хран</w:t>
            </w:r>
            <w:r w:rsidR="00F2439F">
              <w:t>и</w:t>
            </w:r>
            <w:r w:rsidR="00F2439F" w:rsidRPr="00D66613">
              <w:t>тся</w:t>
            </w:r>
            <w:r w:rsidR="00F2439F">
              <w:t xml:space="preserve"> в</w:t>
            </w:r>
            <w:r w:rsidRPr="003D5C6E">
              <w:t xml:space="preserve"> филиале «ТБЗ «Сергеевичское».</w:t>
            </w:r>
          </w:p>
          <w:p w14:paraId="57221731" w14:textId="77777777" w:rsidR="008A7CA4" w:rsidRPr="003D5C6E" w:rsidRDefault="008A7CA4" w:rsidP="008A7CA4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8A7CA4" w:rsidRPr="00913C45" w14:paraId="39DC7B7A" w14:textId="77777777" w:rsidTr="001402B7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FEEC" w14:textId="77777777" w:rsidR="008A7CA4" w:rsidRPr="008A7CA4" w:rsidRDefault="008A7CA4" w:rsidP="008A7CA4">
            <w:pPr>
              <w:tabs>
                <w:tab w:val="left" w:pos="2300"/>
              </w:tabs>
              <w:jc w:val="center"/>
            </w:pPr>
            <w:r w:rsidRPr="008A7CA4">
              <w:t>3.20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7FAC" w14:textId="77777777" w:rsidR="008A7CA4" w:rsidRPr="00EA62EA" w:rsidRDefault="008A7CA4" w:rsidP="008A7CA4">
            <w:pPr>
              <w:tabs>
                <w:tab w:val="left" w:pos="2300"/>
              </w:tabs>
              <w:jc w:val="both"/>
            </w:pPr>
            <w:r w:rsidRPr="00913C45">
              <w:t xml:space="preserve">филиал «Бубны», 222420, Минская </w:t>
            </w:r>
            <w:r w:rsidRPr="00913C45">
              <w:lastRenderedPageBreak/>
              <w:t>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BE74" w14:textId="77777777" w:rsidR="008A7CA4" w:rsidRPr="008A7CA4" w:rsidRDefault="008A7CA4" w:rsidP="008A7CA4">
            <w:pPr>
              <w:tabs>
                <w:tab w:val="left" w:pos="2300"/>
              </w:tabs>
              <w:jc w:val="both"/>
            </w:pPr>
            <w:r w:rsidRPr="008A7CA4">
              <w:lastRenderedPageBreak/>
              <w:t xml:space="preserve">Ведение учета в области охраны окружающей среды и заполнение форм учетной </w:t>
            </w:r>
            <w:r w:rsidRPr="008A7CA4">
              <w:lastRenderedPageBreak/>
              <w:t>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413C" w14:textId="77777777" w:rsidR="008A7CA4" w:rsidRPr="008A7CA4" w:rsidRDefault="008A7CA4" w:rsidP="008A7CA4">
            <w:pPr>
              <w:jc w:val="both"/>
            </w:pPr>
            <w:r w:rsidRPr="008A7CA4">
              <w:lastRenderedPageBreak/>
              <w:t xml:space="preserve">Книга общего учета отходов </w:t>
            </w:r>
            <w:r w:rsidRPr="008A7CA4">
              <w:br/>
            </w:r>
            <w:r w:rsidR="00C2179B">
              <w:t>(</w:t>
            </w:r>
            <w:r w:rsidRPr="008A7CA4">
              <w:t>ПОД-10</w:t>
            </w:r>
            <w:r w:rsidR="00C2179B">
              <w:t>)</w:t>
            </w:r>
            <w:r w:rsidRPr="008A7CA4">
              <w:t xml:space="preserve">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4D26" w14:textId="77777777" w:rsidR="008A7CA4" w:rsidRPr="003D5C6E" w:rsidRDefault="008A7CA4" w:rsidP="008A7CA4">
            <w:pPr>
              <w:jc w:val="both"/>
            </w:pPr>
            <w:r w:rsidRPr="008A7CA4">
              <w:t>Книг</w:t>
            </w:r>
            <w:r>
              <w:t>а</w:t>
            </w:r>
            <w:r w:rsidRPr="003D5C6E">
              <w:t xml:space="preserve"> </w:t>
            </w:r>
            <w:r w:rsidR="00F2439F" w:rsidRPr="00D66613">
              <w:t>хран</w:t>
            </w:r>
            <w:r w:rsidR="00F2439F">
              <w:t>и</w:t>
            </w:r>
            <w:r w:rsidR="00F2439F" w:rsidRPr="00D66613">
              <w:t>тся</w:t>
            </w:r>
            <w:r w:rsidR="00F2439F">
              <w:t xml:space="preserve"> в</w:t>
            </w:r>
            <w:r w:rsidRPr="003D5C6E">
              <w:t xml:space="preserve"> филиале «Бубны».</w:t>
            </w:r>
          </w:p>
          <w:p w14:paraId="05AF870C" w14:textId="77777777" w:rsidR="008A7CA4" w:rsidRPr="003D5C6E" w:rsidRDefault="008A7CA4" w:rsidP="008A7CA4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B91019" w:rsidRPr="00913C45" w14:paraId="3D5221BA" w14:textId="77777777" w:rsidTr="008A7CA4">
        <w:trPr>
          <w:gridAfter w:val="1"/>
          <w:wAfter w:w="10" w:type="pct"/>
          <w:trHeight w:val="12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BFED" w14:textId="77777777" w:rsidR="00B91019" w:rsidRPr="00B91019" w:rsidRDefault="00B91019" w:rsidP="00B91019">
            <w:pPr>
              <w:tabs>
                <w:tab w:val="left" w:pos="2300"/>
              </w:tabs>
              <w:jc w:val="center"/>
            </w:pPr>
            <w:r w:rsidRPr="00B91019">
              <w:t>3.21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C151" w14:textId="77777777" w:rsidR="00B91019" w:rsidRPr="00B91019" w:rsidRDefault="00B91019" w:rsidP="00B91019"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E837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4AC4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Журнал учета мобильных источников выбросов (ПОД-4)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114E" w14:textId="77777777" w:rsidR="00B91019" w:rsidRPr="003D5C6E" w:rsidRDefault="00B91019" w:rsidP="00B91019">
            <w:pPr>
              <w:jc w:val="both"/>
            </w:pPr>
            <w:r w:rsidRPr="003D5C6E">
              <w:t xml:space="preserve">Журнал </w:t>
            </w:r>
            <w:r>
              <w:t xml:space="preserve">хранится в </w:t>
            </w:r>
            <w:proofErr w:type="spellStart"/>
            <w:r>
              <w:t>СГЭМОиООС</w:t>
            </w:r>
            <w:proofErr w:type="spellEnd"/>
            <w:r>
              <w:t xml:space="preserve"> УП «МИНГАЗ»</w:t>
            </w:r>
            <w:r w:rsidRPr="003D5C6E">
              <w:t>.</w:t>
            </w:r>
          </w:p>
          <w:p w14:paraId="1CBA977C" w14:textId="77777777" w:rsidR="00B91019" w:rsidRPr="003D5C6E" w:rsidRDefault="00B91019" w:rsidP="00B91019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B91019" w:rsidRPr="00913C45" w14:paraId="5871A522" w14:textId="77777777" w:rsidTr="008A7CA4">
        <w:trPr>
          <w:gridAfter w:val="1"/>
          <w:wAfter w:w="10" w:type="pct"/>
          <w:trHeight w:val="12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A075" w14:textId="77777777" w:rsidR="00B91019" w:rsidRPr="00B91019" w:rsidRDefault="00B91019" w:rsidP="00B91019">
            <w:pPr>
              <w:tabs>
                <w:tab w:val="left" w:pos="2300"/>
              </w:tabs>
              <w:jc w:val="center"/>
            </w:pPr>
            <w:r w:rsidRPr="00B91019">
              <w:t>3.22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71B5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1859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083D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Журнал учета мобильных источников выбросов (ПОД-4)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FA61" w14:textId="77777777" w:rsidR="00B91019" w:rsidRPr="003D5C6E" w:rsidRDefault="00B91019" w:rsidP="00B91019">
            <w:pPr>
              <w:jc w:val="both"/>
            </w:pPr>
            <w:r w:rsidRPr="003D5C6E">
              <w:t>Журнал</w:t>
            </w:r>
            <w:r>
              <w:t>ы</w:t>
            </w:r>
            <w:r w:rsidRPr="003D5C6E">
              <w:t xml:space="preserve"> </w:t>
            </w:r>
            <w:r>
              <w:t>хранятся в филиале «ТБЗ «Сергеевичское» УП «МИНГАЗ»</w:t>
            </w:r>
            <w:r w:rsidRPr="003D5C6E">
              <w:t>.</w:t>
            </w:r>
          </w:p>
          <w:p w14:paraId="18643C7F" w14:textId="77777777" w:rsidR="00B91019" w:rsidRPr="003D5C6E" w:rsidRDefault="00B91019" w:rsidP="00B91019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B91019" w:rsidRPr="00913C45" w14:paraId="0C004DE2" w14:textId="77777777" w:rsidTr="008A7CA4">
        <w:trPr>
          <w:gridAfter w:val="1"/>
          <w:wAfter w:w="10" w:type="pct"/>
          <w:trHeight w:val="12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F0C1" w14:textId="77777777" w:rsidR="00B91019" w:rsidRPr="00B91019" w:rsidRDefault="00B91019" w:rsidP="00B91019">
            <w:pPr>
              <w:tabs>
                <w:tab w:val="left" w:pos="2300"/>
              </w:tabs>
              <w:jc w:val="center"/>
            </w:pPr>
            <w:r w:rsidRPr="00B91019">
              <w:t>3.23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E911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F98E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Ведение учета в области охраны окружающей среды и заполнение форм учетной документации в области охраны окружающей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A842" w14:textId="77777777" w:rsidR="00B91019" w:rsidRPr="00B91019" w:rsidRDefault="00B91019" w:rsidP="00B91019">
            <w:pPr>
              <w:tabs>
                <w:tab w:val="left" w:pos="2300"/>
              </w:tabs>
              <w:jc w:val="both"/>
            </w:pPr>
            <w:r w:rsidRPr="00B91019">
              <w:t>Журнал учета мобильных источников выбросов (ПОД-4)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C691" w14:textId="77777777" w:rsidR="00B91019" w:rsidRPr="003D5C6E" w:rsidRDefault="00B91019" w:rsidP="00B91019">
            <w:pPr>
              <w:jc w:val="both"/>
            </w:pPr>
            <w:r w:rsidRPr="003D5C6E">
              <w:t xml:space="preserve">Журнал </w:t>
            </w:r>
            <w:r>
              <w:t>хранится в филиале «Бубны» УП «МИНГАЗ»</w:t>
            </w:r>
            <w:r w:rsidRPr="003D5C6E">
              <w:t>.</w:t>
            </w:r>
          </w:p>
          <w:p w14:paraId="0B9C734F" w14:textId="77777777" w:rsidR="00B91019" w:rsidRPr="003D5C6E" w:rsidRDefault="00B91019" w:rsidP="00B91019">
            <w:pPr>
              <w:jc w:val="both"/>
            </w:pPr>
            <w:r w:rsidRPr="003D5C6E">
              <w:t>Доступ информации по письменному запросу (тел. (017)2992880, root@mingas.by).</w:t>
            </w:r>
          </w:p>
        </w:tc>
      </w:tr>
      <w:tr w:rsidR="00DA34C1" w:rsidRPr="00913C45" w14:paraId="4BA27EEF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82B7" w14:textId="77777777" w:rsidR="00DA34C1" w:rsidRPr="00B91019" w:rsidRDefault="00DA34C1" w:rsidP="00DA34C1">
            <w:pPr>
              <w:tabs>
                <w:tab w:val="left" w:pos="2300"/>
              </w:tabs>
              <w:jc w:val="center"/>
            </w:pPr>
            <w:r w:rsidRPr="00B91019">
              <w:t>3.24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4F03" w14:textId="77777777" w:rsidR="00DA34C1" w:rsidRPr="00B91019" w:rsidRDefault="00DA34C1" w:rsidP="00DA34C1">
            <w:r w:rsidRPr="00B91019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308F" w14:textId="77777777" w:rsidR="00DA34C1" w:rsidRPr="00B91019" w:rsidRDefault="00DA34C1" w:rsidP="00DA34C1">
            <w:r w:rsidRPr="00B91019">
              <w:t>Ведение учета используемых природных ресурсов (торфа).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C247" w14:textId="77777777" w:rsidR="00DA34C1" w:rsidRPr="00B91019" w:rsidRDefault="00DA34C1" w:rsidP="00DA34C1">
            <w:pPr>
              <w:pStyle w:val="Default"/>
              <w:jc w:val="both"/>
            </w:pPr>
            <w:r w:rsidRPr="00B91019">
              <w:rPr>
                <w:sz w:val="23"/>
                <w:szCs w:val="23"/>
              </w:rPr>
              <w:t xml:space="preserve">Ведомость текущего учета добычи фрезерного торфа в сезоне 2022 года </w:t>
            </w:r>
            <w:r w:rsidRPr="00B91019">
              <w:t>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FFF3" w14:textId="77777777" w:rsidR="00DA34C1" w:rsidRPr="00B91019" w:rsidRDefault="00294982" w:rsidP="00DA34C1">
            <w:pPr>
              <w:tabs>
                <w:tab w:val="left" w:pos="2300"/>
              </w:tabs>
              <w:jc w:val="both"/>
            </w:pPr>
            <w:r>
              <w:t>Ведомости</w:t>
            </w:r>
            <w:r w:rsidR="00DA34C1" w:rsidRPr="00B91019">
              <w:t xml:space="preserve"> хран</w:t>
            </w:r>
            <w:r>
              <w:t>я</w:t>
            </w:r>
            <w:r w:rsidR="00DA34C1" w:rsidRPr="00B91019">
              <w:t xml:space="preserve">тся в филиале </w:t>
            </w:r>
            <w:r w:rsidR="00DA34C1" w:rsidRPr="00B91019">
              <w:br/>
              <w:t>«ТБЗ «Сергеевичское».</w:t>
            </w:r>
          </w:p>
          <w:p w14:paraId="2756E52C" w14:textId="77777777" w:rsidR="00DA34C1" w:rsidRPr="00B91019" w:rsidRDefault="00DA34C1" w:rsidP="00DA34C1">
            <w:pPr>
              <w:tabs>
                <w:tab w:val="left" w:pos="2300"/>
              </w:tabs>
              <w:jc w:val="both"/>
            </w:pPr>
            <w:r w:rsidRPr="00B91019">
              <w:t>Доступ информации по письменному запросу (тел. (017)2992880, root@mingas.by).</w:t>
            </w:r>
          </w:p>
        </w:tc>
      </w:tr>
      <w:tr w:rsidR="00DA34C1" w:rsidRPr="00913C45" w14:paraId="00B4F76C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6846" w14:textId="77777777" w:rsidR="00DA34C1" w:rsidRPr="00F34746" w:rsidRDefault="00DA34C1" w:rsidP="00DA34C1">
            <w:pPr>
              <w:tabs>
                <w:tab w:val="left" w:pos="2300"/>
              </w:tabs>
              <w:jc w:val="center"/>
            </w:pPr>
            <w:r w:rsidRPr="00F34746">
              <w:t>3.25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09EB" w14:textId="77777777" w:rsidR="00DA34C1" w:rsidRPr="00F34746" w:rsidRDefault="00DA34C1" w:rsidP="00DA34C1">
            <w:r w:rsidRPr="00F34746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3099" w14:textId="77777777" w:rsidR="00DA34C1" w:rsidRPr="00F34746" w:rsidRDefault="00DA34C1" w:rsidP="00DA34C1">
            <w:r w:rsidRPr="00F34746">
              <w:t>Ведение учета используемых природных ресурсов (ПГС).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2835" w14:textId="77777777" w:rsidR="00DA34C1" w:rsidRPr="00F34746" w:rsidRDefault="00DA34C1" w:rsidP="00DA34C1">
            <w:pPr>
              <w:tabs>
                <w:tab w:val="left" w:pos="2300"/>
              </w:tabs>
              <w:jc w:val="both"/>
            </w:pPr>
            <w:r w:rsidRPr="00F34746">
              <w:t>Журнал учета добытых природных ресурсов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7629" w14:textId="77777777" w:rsidR="00DA34C1" w:rsidRPr="00F34746" w:rsidRDefault="00294982" w:rsidP="00DA34C1">
            <w:pPr>
              <w:tabs>
                <w:tab w:val="left" w:pos="2300"/>
              </w:tabs>
              <w:jc w:val="both"/>
            </w:pPr>
            <w:r>
              <w:t>Журнал</w:t>
            </w:r>
            <w:r w:rsidR="00DA34C1" w:rsidRPr="00F34746">
              <w:t xml:space="preserve"> хранится в филиале </w:t>
            </w:r>
            <w:r w:rsidR="00DA34C1" w:rsidRPr="00F34746">
              <w:br/>
              <w:t>«Бубны» УП «МИНГАЗ».</w:t>
            </w:r>
          </w:p>
          <w:p w14:paraId="22CBD4F1" w14:textId="77777777" w:rsidR="00DA34C1" w:rsidRPr="00F34746" w:rsidRDefault="00DA34C1" w:rsidP="00DA34C1">
            <w:pPr>
              <w:tabs>
                <w:tab w:val="left" w:pos="2300"/>
              </w:tabs>
              <w:jc w:val="both"/>
            </w:pPr>
            <w:r w:rsidRPr="00F34746">
              <w:t>Доступ информации по письменному запросу (тел. (017)2992880, root@mingas.by).</w:t>
            </w:r>
          </w:p>
        </w:tc>
      </w:tr>
      <w:tr w:rsidR="00F34746" w:rsidRPr="00913C45" w14:paraId="52EBF7EB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A3DB" w14:textId="77777777" w:rsidR="00F34746" w:rsidRPr="00F34746" w:rsidRDefault="00F34746" w:rsidP="00F34746">
            <w:pPr>
              <w:tabs>
                <w:tab w:val="left" w:pos="2300"/>
              </w:tabs>
              <w:jc w:val="center"/>
            </w:pPr>
            <w:r w:rsidRPr="00F34746">
              <w:t>3.26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D630" w14:textId="77777777" w:rsidR="00F34746" w:rsidRPr="00913C45" w:rsidRDefault="00F34746" w:rsidP="00F34746">
            <w:pPr>
              <w:tabs>
                <w:tab w:val="left" w:pos="2300"/>
              </w:tabs>
              <w:jc w:val="both"/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BB545" w14:textId="77777777" w:rsidR="00F34746" w:rsidRPr="00F34746" w:rsidRDefault="00F34746" w:rsidP="00F34746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FCFF" w14:textId="77777777" w:rsidR="00F34746" w:rsidRPr="00294982" w:rsidRDefault="00F34746" w:rsidP="00F34746">
            <w:pPr>
              <w:jc w:val="both"/>
            </w:pPr>
            <w:r w:rsidRPr="00294982">
              <w:t>Отчет по форме 1-воздух (Минприроды) «Отчет о выбросах загрязняющих веществ и диоксида углерода в атмосферный воздух от стационарных источников выбросов»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8FE4" w14:textId="77777777" w:rsidR="00F34746" w:rsidRPr="00294982" w:rsidRDefault="00294982" w:rsidP="00F34746">
            <w:pPr>
              <w:jc w:val="both"/>
            </w:pPr>
            <w:r>
              <w:t>Отчет</w:t>
            </w:r>
            <w:r w:rsidR="00F34746" w:rsidRPr="00294982">
              <w:t xml:space="preserve"> хранится в </w:t>
            </w:r>
            <w:proofErr w:type="spellStart"/>
            <w:r w:rsidR="00F34746" w:rsidRPr="00294982">
              <w:t>СГЭМОиООС</w:t>
            </w:r>
            <w:proofErr w:type="spellEnd"/>
            <w:r w:rsidR="00F34746" w:rsidRPr="00294982">
              <w:t xml:space="preserve"> УП «МИНГАЗ» или в </w:t>
            </w:r>
            <w:proofErr w:type="spellStart"/>
            <w:r w:rsidR="00F34746" w:rsidRPr="00294982">
              <w:t>ОДиК</w:t>
            </w:r>
            <w:proofErr w:type="spellEnd"/>
            <w:r w:rsidR="00F34746" w:rsidRPr="00294982">
              <w:t xml:space="preserve"> (архиве) Организации.</w:t>
            </w:r>
          </w:p>
          <w:p w14:paraId="1207DBB9" w14:textId="77777777" w:rsidR="00F34746" w:rsidRPr="00294982" w:rsidRDefault="00F34746" w:rsidP="00F34746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5284FD08" w14:textId="77777777" w:rsidR="00F34746" w:rsidRPr="00294982" w:rsidRDefault="00F34746" w:rsidP="00F34746">
            <w:pPr>
              <w:jc w:val="both"/>
            </w:pPr>
          </w:p>
        </w:tc>
      </w:tr>
      <w:tr w:rsidR="00C03CB9" w:rsidRPr="00913C45" w14:paraId="6F67F4D8" w14:textId="77777777" w:rsidTr="00C03CB9">
        <w:trPr>
          <w:gridAfter w:val="1"/>
          <w:wAfter w:w="10" w:type="pct"/>
          <w:trHeight w:val="55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CE4F" w14:textId="77777777" w:rsidR="00C03CB9" w:rsidRPr="00F34746" w:rsidRDefault="00C03CB9" w:rsidP="00C03CB9">
            <w:pPr>
              <w:tabs>
                <w:tab w:val="left" w:pos="2300"/>
              </w:tabs>
              <w:jc w:val="center"/>
            </w:pPr>
            <w:r w:rsidRPr="00F34746">
              <w:t>3.27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81AB" w14:textId="77777777" w:rsidR="00C03CB9" w:rsidRPr="00B91019" w:rsidRDefault="00C03CB9" w:rsidP="00C03CB9">
            <w:r w:rsidRPr="00B91019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5636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2E56" w14:textId="77777777" w:rsidR="00C03CB9" w:rsidRPr="00294982" w:rsidRDefault="00C03CB9" w:rsidP="00C03CB9">
            <w:pPr>
              <w:jc w:val="both"/>
            </w:pPr>
            <w:r w:rsidRPr="00294982">
              <w:t xml:space="preserve">Отчет по форме 1-воздух (Минприроды) «Отчет о выбросах загрязняющих веществ и диоксида углерода в атмосферный воздух от стационарных </w:t>
            </w:r>
            <w:r w:rsidRPr="00294982">
              <w:lastRenderedPageBreak/>
              <w:t>источников выбросов»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4F1E" w14:textId="77777777" w:rsidR="00C03CB9" w:rsidRPr="00294982" w:rsidRDefault="00C03CB9" w:rsidP="00C03CB9">
            <w:pPr>
              <w:jc w:val="both"/>
            </w:pPr>
            <w:r>
              <w:lastRenderedPageBreak/>
              <w:t>Отчет</w:t>
            </w:r>
            <w:r w:rsidRPr="00294982">
              <w:t xml:space="preserve"> хранится в </w:t>
            </w:r>
            <w:proofErr w:type="spellStart"/>
            <w:r>
              <w:t>СГЭМОиООС</w:t>
            </w:r>
            <w:proofErr w:type="spellEnd"/>
            <w:r>
              <w:t xml:space="preserve"> </w:t>
            </w:r>
            <w:r w:rsidRPr="00294982">
              <w:t xml:space="preserve">УП «МИНГАЗ» </w:t>
            </w:r>
            <w:r>
              <w:t xml:space="preserve">либо </w:t>
            </w:r>
            <w:r w:rsidRPr="00294982">
              <w:t xml:space="preserve">в </w:t>
            </w:r>
            <w:proofErr w:type="spellStart"/>
            <w:r w:rsidRPr="00294982">
              <w:t>ОДиК</w:t>
            </w:r>
            <w:proofErr w:type="spellEnd"/>
            <w:r w:rsidRPr="00294982">
              <w:t xml:space="preserve"> (архиве) Организации.</w:t>
            </w:r>
          </w:p>
          <w:p w14:paraId="4E1DFC61" w14:textId="77777777" w:rsidR="00C03CB9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</w:tc>
      </w:tr>
      <w:tr w:rsidR="00C03CB9" w:rsidRPr="00913C45" w14:paraId="029DFC3F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F9FC" w14:textId="77777777" w:rsidR="00C03CB9" w:rsidRPr="00F34746" w:rsidRDefault="00C03CB9" w:rsidP="00C03CB9">
            <w:pPr>
              <w:tabs>
                <w:tab w:val="left" w:pos="2300"/>
              </w:tabs>
              <w:jc w:val="center"/>
            </w:pPr>
            <w:r w:rsidRPr="00F34746">
              <w:t>3.28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E13B" w14:textId="77777777" w:rsidR="00C03CB9" w:rsidRPr="00F34746" w:rsidRDefault="00C03CB9" w:rsidP="00C03CB9">
            <w:r w:rsidRPr="00F34746">
              <w:t>филиал «Бубны», 222420, Минская обл., Вилейский р-н, д. Бубны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867A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D269" w14:textId="77777777" w:rsidR="00C03CB9" w:rsidRPr="00294982" w:rsidRDefault="00C03CB9" w:rsidP="00C03CB9">
            <w:pPr>
              <w:jc w:val="both"/>
            </w:pPr>
            <w:r w:rsidRPr="00294982">
              <w:t>Отчет по форме 1-воздух (Минприроды) «Отчет о выбросах загрязняющих веществ и диоксида углерода в атмосферный воздух от стационарных источников выбросов»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C2B0" w14:textId="77777777" w:rsidR="00C03CB9" w:rsidRPr="00294982" w:rsidRDefault="00C03CB9" w:rsidP="00C03CB9">
            <w:pPr>
              <w:jc w:val="both"/>
            </w:pPr>
            <w:r>
              <w:t>Отчет</w:t>
            </w:r>
            <w:r w:rsidRPr="00294982">
              <w:t xml:space="preserve"> хранится в </w:t>
            </w:r>
            <w:r>
              <w:t>филиале «Бубны»</w:t>
            </w:r>
            <w:r w:rsidRPr="00294982">
              <w:t>.</w:t>
            </w:r>
          </w:p>
          <w:p w14:paraId="5D33AAC9" w14:textId="77777777" w:rsidR="00C03CB9" w:rsidRPr="00294982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222BBA7C" w14:textId="77777777" w:rsidR="00C03CB9" w:rsidRDefault="00C03CB9" w:rsidP="00C03CB9">
            <w:pPr>
              <w:jc w:val="both"/>
            </w:pPr>
          </w:p>
        </w:tc>
      </w:tr>
      <w:tr w:rsidR="00C03CB9" w:rsidRPr="00913C45" w14:paraId="3D12BACE" w14:textId="77777777" w:rsidTr="00EE7B52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9E29" w14:textId="77777777" w:rsidR="00C03CB9" w:rsidRPr="00F34746" w:rsidRDefault="00C03CB9" w:rsidP="00C03CB9">
            <w:pPr>
              <w:tabs>
                <w:tab w:val="left" w:pos="2300"/>
              </w:tabs>
              <w:jc w:val="center"/>
            </w:pPr>
            <w:r>
              <w:t>3.29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30E2" w14:textId="77777777" w:rsidR="00C03CB9" w:rsidRPr="00913C45" w:rsidRDefault="00C03CB9" w:rsidP="00C03CB9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4275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7E83" w14:textId="77777777" w:rsidR="00C03CB9" w:rsidRPr="00294982" w:rsidRDefault="00C03CB9" w:rsidP="00C03CB9">
            <w:r w:rsidRPr="00294982">
              <w:t>Отчет по форме 1-отходы (Минприроды) «Отчет об обращении с отходами производства»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32AB" w14:textId="77777777" w:rsidR="00C03CB9" w:rsidRPr="00294982" w:rsidRDefault="00C03CB9" w:rsidP="00C03CB9">
            <w:pPr>
              <w:jc w:val="both"/>
            </w:pPr>
            <w:r>
              <w:t>Отчет</w:t>
            </w:r>
            <w:r w:rsidRPr="00294982">
              <w:t xml:space="preserve"> хранится в </w:t>
            </w:r>
            <w:proofErr w:type="spellStart"/>
            <w:r w:rsidRPr="00294982">
              <w:t>СГЭМОиООС</w:t>
            </w:r>
            <w:proofErr w:type="spellEnd"/>
            <w:r w:rsidRPr="00294982">
              <w:t xml:space="preserve"> УП «МИНГАЗ» или в </w:t>
            </w:r>
            <w:proofErr w:type="spellStart"/>
            <w:r w:rsidRPr="00294982">
              <w:t>ОДиК</w:t>
            </w:r>
            <w:proofErr w:type="spellEnd"/>
            <w:r w:rsidRPr="00294982">
              <w:t xml:space="preserve"> (архиве) Организации.</w:t>
            </w:r>
          </w:p>
          <w:p w14:paraId="3ECAA41C" w14:textId="77777777" w:rsidR="00C03CB9" w:rsidRPr="00294982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7F06A5C7" w14:textId="77777777" w:rsidR="00C03CB9" w:rsidRPr="00294982" w:rsidRDefault="00C03CB9" w:rsidP="00C03CB9">
            <w:pPr>
              <w:jc w:val="both"/>
            </w:pPr>
          </w:p>
        </w:tc>
      </w:tr>
      <w:tr w:rsidR="00C03CB9" w:rsidRPr="00913C45" w14:paraId="396D99EC" w14:textId="77777777" w:rsidTr="00EE7B52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3FE3" w14:textId="77777777" w:rsidR="00C03CB9" w:rsidRPr="00F34746" w:rsidRDefault="00C03CB9" w:rsidP="00C03CB9">
            <w:pPr>
              <w:tabs>
                <w:tab w:val="left" w:pos="2300"/>
              </w:tabs>
              <w:jc w:val="center"/>
            </w:pPr>
            <w:r>
              <w:t>3.30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B325" w14:textId="77777777" w:rsidR="00C03CB9" w:rsidRPr="00B91019" w:rsidRDefault="00C03CB9" w:rsidP="00C03CB9">
            <w:r w:rsidRPr="00B91019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5774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BBC9" w14:textId="77777777" w:rsidR="00C03CB9" w:rsidRPr="00294982" w:rsidRDefault="00C03CB9" w:rsidP="00C03CB9">
            <w:r w:rsidRPr="00294982">
              <w:t>Отчет по форме 1-отходы (Минприроды) «Отчет об обращении с отходами производства»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D2CF" w14:textId="77777777" w:rsidR="00C03CB9" w:rsidRPr="00294982" w:rsidRDefault="00C03CB9" w:rsidP="00C03CB9">
            <w:pPr>
              <w:jc w:val="both"/>
            </w:pPr>
            <w:r>
              <w:t>Отчет</w:t>
            </w:r>
            <w:r w:rsidRPr="00294982">
              <w:t xml:space="preserve"> хранится </w:t>
            </w:r>
            <w:r>
              <w:t xml:space="preserve">в </w:t>
            </w:r>
            <w:proofErr w:type="spellStart"/>
            <w:r>
              <w:t>СГЭМОиООС</w:t>
            </w:r>
            <w:proofErr w:type="spellEnd"/>
            <w:r>
              <w:t xml:space="preserve"> </w:t>
            </w:r>
            <w:r w:rsidRPr="00294982">
              <w:t xml:space="preserve">УП «МИНГАЗ» </w:t>
            </w:r>
            <w:r>
              <w:t xml:space="preserve">либо </w:t>
            </w:r>
            <w:r w:rsidRPr="00294982">
              <w:t xml:space="preserve">в </w:t>
            </w:r>
            <w:proofErr w:type="spellStart"/>
            <w:r w:rsidRPr="00294982">
              <w:t>ОДиК</w:t>
            </w:r>
            <w:proofErr w:type="spellEnd"/>
            <w:r w:rsidRPr="00294982">
              <w:t xml:space="preserve"> (архиве) Организации.</w:t>
            </w:r>
          </w:p>
          <w:p w14:paraId="2CEBF8F0" w14:textId="77777777" w:rsidR="00C03CB9" w:rsidRPr="00294982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73B9C954" w14:textId="77777777" w:rsidR="00C03CB9" w:rsidRDefault="00C03CB9" w:rsidP="00C03CB9">
            <w:pPr>
              <w:jc w:val="both"/>
            </w:pPr>
          </w:p>
        </w:tc>
      </w:tr>
      <w:tr w:rsidR="00C03CB9" w:rsidRPr="00913C45" w14:paraId="74AF14EA" w14:textId="77777777" w:rsidTr="00EE7B52">
        <w:trPr>
          <w:gridAfter w:val="1"/>
          <w:wAfter w:w="10" w:type="pct"/>
          <w:trHeight w:val="8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B6B2" w14:textId="77777777" w:rsidR="00C03CB9" w:rsidRPr="00F34746" w:rsidRDefault="00C03CB9" w:rsidP="00C03CB9">
            <w:pPr>
              <w:tabs>
                <w:tab w:val="left" w:pos="2300"/>
              </w:tabs>
              <w:jc w:val="center"/>
            </w:pPr>
            <w:r>
              <w:t>3.31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9AD6" w14:textId="77777777" w:rsidR="00C03CB9" w:rsidRPr="00F34746" w:rsidRDefault="00C03CB9" w:rsidP="00C03CB9">
            <w:r w:rsidRPr="00F34746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EB38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9744" w14:textId="77777777" w:rsidR="00C03CB9" w:rsidRPr="00294982" w:rsidRDefault="00C03CB9" w:rsidP="00C03CB9">
            <w:r w:rsidRPr="00294982">
              <w:t>Отчет по форме 1-отходы (Минприроды) «Отчет об обращении с отходами производства»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CFF6" w14:textId="77777777" w:rsidR="00C03CB9" w:rsidRPr="00294982" w:rsidRDefault="00C03CB9" w:rsidP="00C03CB9">
            <w:pPr>
              <w:jc w:val="both"/>
            </w:pPr>
            <w:r>
              <w:t>Отчет</w:t>
            </w:r>
            <w:r w:rsidRPr="00294982">
              <w:t xml:space="preserve"> хранится в </w:t>
            </w:r>
            <w:r>
              <w:t>филиале «Бубны»</w:t>
            </w:r>
            <w:r w:rsidRPr="00294982">
              <w:t>.</w:t>
            </w:r>
          </w:p>
          <w:p w14:paraId="1B18FC6B" w14:textId="77777777" w:rsidR="00C03CB9" w:rsidRPr="00294982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28984580" w14:textId="77777777" w:rsidR="00C03CB9" w:rsidRDefault="00C03CB9" w:rsidP="00C03CB9">
            <w:pPr>
              <w:jc w:val="both"/>
            </w:pPr>
          </w:p>
        </w:tc>
      </w:tr>
      <w:tr w:rsidR="00C03CB9" w:rsidRPr="00913C45" w14:paraId="0BDC2935" w14:textId="77777777" w:rsidTr="00EE7B52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57E7" w14:textId="77777777" w:rsidR="00C03CB9" w:rsidRPr="00F34746" w:rsidRDefault="00C03CB9" w:rsidP="00C03CB9">
            <w:pPr>
              <w:tabs>
                <w:tab w:val="left" w:pos="2300"/>
              </w:tabs>
              <w:jc w:val="center"/>
            </w:pPr>
            <w:r>
              <w:t>3.32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45B5" w14:textId="77777777" w:rsidR="00C03CB9" w:rsidRPr="00913C45" w:rsidRDefault="00C03CB9" w:rsidP="00C03CB9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1649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1A6B7" w14:textId="77777777" w:rsidR="00C03CB9" w:rsidRPr="00294982" w:rsidRDefault="00C03CB9" w:rsidP="00C03CB9">
            <w:r w:rsidRPr="00294982">
              <w:t>Отчет по форме 1-ос (затраты) «Отчет о текущих затратах на охрану окружающей среды»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9D2A" w14:textId="77777777" w:rsidR="00C03CB9" w:rsidRPr="00294982" w:rsidRDefault="00C03CB9" w:rsidP="00C03CB9">
            <w:pPr>
              <w:jc w:val="both"/>
            </w:pPr>
            <w:r>
              <w:t>Отчет</w:t>
            </w:r>
            <w:r w:rsidRPr="00294982">
              <w:t xml:space="preserve"> хранится в </w:t>
            </w:r>
            <w:proofErr w:type="spellStart"/>
            <w:r w:rsidRPr="00294982">
              <w:t>СГЭМОиООС</w:t>
            </w:r>
            <w:proofErr w:type="spellEnd"/>
            <w:r w:rsidRPr="00294982">
              <w:t xml:space="preserve"> УП «МИНГАЗ» или в </w:t>
            </w:r>
            <w:proofErr w:type="spellStart"/>
            <w:r w:rsidRPr="00294982">
              <w:t>ОДиК</w:t>
            </w:r>
            <w:proofErr w:type="spellEnd"/>
            <w:r w:rsidRPr="00294982">
              <w:t xml:space="preserve"> (архиве) Организации.</w:t>
            </w:r>
          </w:p>
          <w:p w14:paraId="7FDB1032" w14:textId="77777777" w:rsidR="00C03CB9" w:rsidRPr="00294982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12095A5C" w14:textId="77777777" w:rsidR="00C03CB9" w:rsidRPr="00294982" w:rsidRDefault="00C03CB9" w:rsidP="00C03CB9">
            <w:pPr>
              <w:jc w:val="both"/>
            </w:pPr>
          </w:p>
        </w:tc>
      </w:tr>
      <w:tr w:rsidR="00C03CB9" w:rsidRPr="00913C45" w14:paraId="45D1AA1E" w14:textId="77777777" w:rsidTr="00EE7B52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890F" w14:textId="77777777" w:rsidR="00C03CB9" w:rsidRPr="00C03CB9" w:rsidRDefault="00C03CB9" w:rsidP="00C03CB9">
            <w:pPr>
              <w:tabs>
                <w:tab w:val="left" w:pos="2300"/>
              </w:tabs>
              <w:jc w:val="center"/>
            </w:pPr>
            <w:r w:rsidRPr="00C03CB9">
              <w:t>3.33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BDC4" w14:textId="77777777" w:rsidR="00C03CB9" w:rsidRPr="00A8391C" w:rsidRDefault="00C03CB9" w:rsidP="00C03CB9">
            <w:r w:rsidRPr="00A8391C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806B0" w14:textId="77777777" w:rsidR="00C03CB9" w:rsidRPr="00A8391C" w:rsidRDefault="00C03CB9" w:rsidP="00C03CB9">
            <w:pPr>
              <w:tabs>
                <w:tab w:val="left" w:pos="2300"/>
              </w:tabs>
              <w:jc w:val="both"/>
            </w:pPr>
            <w:r w:rsidRPr="00A8391C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326D" w14:textId="77777777" w:rsidR="00C03CB9" w:rsidRPr="00A8391C" w:rsidRDefault="00C03CB9" w:rsidP="00C03CB9">
            <w:pPr>
              <w:tabs>
                <w:tab w:val="left" w:pos="2300"/>
              </w:tabs>
              <w:jc w:val="both"/>
            </w:pPr>
            <w:r w:rsidRPr="00A8391C">
              <w:t>Отчет по форме 1-вода (Минприроды») «Отчет об использовании воды»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6B0B" w14:textId="77777777" w:rsidR="00C03CB9" w:rsidRPr="00A8391C" w:rsidRDefault="00A8391C" w:rsidP="00C03CB9">
            <w:pPr>
              <w:jc w:val="both"/>
            </w:pPr>
            <w:r w:rsidRPr="00A8391C">
              <w:t>Отчет</w:t>
            </w:r>
            <w:r w:rsidR="00C03CB9" w:rsidRPr="00A8391C">
              <w:t xml:space="preserve"> хранится в </w:t>
            </w:r>
            <w:proofErr w:type="spellStart"/>
            <w:r w:rsidR="00C03CB9" w:rsidRPr="00A8391C">
              <w:t>СГЭМОиООС</w:t>
            </w:r>
            <w:proofErr w:type="spellEnd"/>
            <w:r w:rsidR="00C03CB9" w:rsidRPr="00A8391C">
              <w:t xml:space="preserve"> УП «МИНГАЗ» или в </w:t>
            </w:r>
            <w:proofErr w:type="spellStart"/>
            <w:r w:rsidR="00C03CB9" w:rsidRPr="00A8391C">
              <w:t>ОДиК</w:t>
            </w:r>
            <w:proofErr w:type="spellEnd"/>
            <w:r w:rsidR="00C03CB9" w:rsidRPr="00A8391C">
              <w:t xml:space="preserve"> (архиве) Организации.</w:t>
            </w:r>
          </w:p>
          <w:p w14:paraId="55C370F7" w14:textId="77777777" w:rsidR="00C03CB9" w:rsidRPr="00A8391C" w:rsidRDefault="00C03CB9" w:rsidP="00C03CB9">
            <w:pPr>
              <w:jc w:val="both"/>
            </w:pPr>
            <w:r w:rsidRPr="00A8391C">
              <w:t>Доступ информации по письменному запросу (тел. (017)2992880, root@mingas.by).</w:t>
            </w:r>
          </w:p>
        </w:tc>
      </w:tr>
      <w:tr w:rsidR="00C03CB9" w:rsidRPr="00913C45" w14:paraId="54EFB575" w14:textId="77777777" w:rsidTr="00EE7B52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1A71" w14:textId="77777777" w:rsidR="00C03CB9" w:rsidRPr="00C03CB9" w:rsidRDefault="00A8391C" w:rsidP="00C03CB9">
            <w:pPr>
              <w:tabs>
                <w:tab w:val="left" w:pos="2300"/>
              </w:tabs>
              <w:jc w:val="center"/>
            </w:pPr>
            <w:r>
              <w:t>3.34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16D9" w14:textId="77777777" w:rsidR="00C03CB9" w:rsidRPr="00F34746" w:rsidRDefault="00C03CB9" w:rsidP="00C03CB9">
            <w:r w:rsidRPr="00F34746">
              <w:t xml:space="preserve">филиал «Бубны», 222420, Минская </w:t>
            </w:r>
            <w:r w:rsidRPr="00F34746">
              <w:lastRenderedPageBreak/>
              <w:t>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6CB4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lastRenderedPageBreak/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288D" w14:textId="77777777" w:rsidR="00C03CB9" w:rsidRPr="00294982" w:rsidRDefault="00C03CB9" w:rsidP="00C03CB9">
            <w:pPr>
              <w:tabs>
                <w:tab w:val="left" w:pos="2300"/>
              </w:tabs>
              <w:jc w:val="both"/>
            </w:pPr>
            <w:r w:rsidRPr="00294982">
              <w:t xml:space="preserve">Отчет по форме 1-вода (Минприроды») «Отчет об </w:t>
            </w:r>
            <w:r w:rsidRPr="00294982">
              <w:lastRenderedPageBreak/>
              <w:t>использовании воды»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B064" w14:textId="77777777" w:rsidR="00A8391C" w:rsidRPr="00294982" w:rsidRDefault="00A8391C" w:rsidP="00A8391C">
            <w:pPr>
              <w:jc w:val="both"/>
            </w:pPr>
            <w:r>
              <w:lastRenderedPageBreak/>
              <w:t>Отчет</w:t>
            </w:r>
            <w:r w:rsidRPr="00294982">
              <w:t xml:space="preserve"> хранится в </w:t>
            </w:r>
            <w:r>
              <w:t>филиале «Бубны»</w:t>
            </w:r>
            <w:r w:rsidRPr="00294982">
              <w:t>.</w:t>
            </w:r>
          </w:p>
          <w:p w14:paraId="4152E03E" w14:textId="77777777" w:rsidR="00A8391C" w:rsidRPr="00294982" w:rsidRDefault="00A8391C" w:rsidP="00A8391C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2371845D" w14:textId="77777777" w:rsidR="00C03CB9" w:rsidRPr="00294982" w:rsidRDefault="00C03CB9" w:rsidP="00C03CB9">
            <w:pPr>
              <w:jc w:val="both"/>
            </w:pPr>
          </w:p>
        </w:tc>
      </w:tr>
      <w:tr w:rsidR="00C03CB9" w:rsidRPr="00913C45" w14:paraId="0DE22E17" w14:textId="77777777" w:rsidTr="00EE7B52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22E6" w14:textId="77777777" w:rsidR="00C03CB9" w:rsidRPr="00C03CB9" w:rsidRDefault="00A8391C" w:rsidP="00C03CB9">
            <w:pPr>
              <w:tabs>
                <w:tab w:val="left" w:pos="2300"/>
              </w:tabs>
              <w:jc w:val="center"/>
            </w:pPr>
            <w:r>
              <w:lastRenderedPageBreak/>
              <w:t>3.35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796B" w14:textId="77777777" w:rsidR="00C03CB9" w:rsidRPr="00913C45" w:rsidRDefault="00C03CB9" w:rsidP="00C03CB9">
            <w:pPr>
              <w:rPr>
                <w:highlight w:val="yellow"/>
              </w:rPr>
            </w:pPr>
            <w:r w:rsidRPr="00F34746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C9A0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CB1B" w14:textId="77777777" w:rsidR="00C03CB9" w:rsidRPr="00294982" w:rsidRDefault="00C03CB9" w:rsidP="00C03CB9">
            <w:r w:rsidRPr="00294982">
              <w:t>Отчет по форме 1-полезные ископаемые (Минприроды) «Отчет о состоянии и изменении запасов твердых полезных ископаемых»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8554" w14:textId="77777777" w:rsidR="00C03CB9" w:rsidRPr="00294982" w:rsidRDefault="00A8391C" w:rsidP="00C03CB9">
            <w:pPr>
              <w:tabs>
                <w:tab w:val="left" w:pos="2300"/>
              </w:tabs>
              <w:jc w:val="both"/>
            </w:pPr>
            <w:r>
              <w:t>Отчет</w:t>
            </w:r>
            <w:r w:rsidR="00C03CB9" w:rsidRPr="00294982">
              <w:t xml:space="preserve"> хранится в филиале «ТБЗ «Сергеевичское» УП «МИНГАЗ».</w:t>
            </w:r>
          </w:p>
          <w:p w14:paraId="5D98BC09" w14:textId="77777777" w:rsidR="00C03CB9" w:rsidRPr="00294982" w:rsidRDefault="00C03CB9" w:rsidP="00C03CB9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47727AEA" w14:textId="77777777" w:rsidR="00C03CB9" w:rsidRPr="00294982" w:rsidRDefault="00C03CB9" w:rsidP="00C03CB9">
            <w:pPr>
              <w:jc w:val="both"/>
            </w:pPr>
          </w:p>
        </w:tc>
      </w:tr>
      <w:tr w:rsidR="00C03CB9" w:rsidRPr="00913C45" w14:paraId="3B9E4ABA" w14:textId="77777777" w:rsidTr="00EE7B52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DBFB" w14:textId="77777777" w:rsidR="00C03CB9" w:rsidRPr="00C03CB9" w:rsidRDefault="00A8391C" w:rsidP="00C03CB9">
            <w:pPr>
              <w:tabs>
                <w:tab w:val="left" w:pos="2300"/>
              </w:tabs>
              <w:jc w:val="center"/>
            </w:pPr>
            <w:r>
              <w:t>3.36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0BCC" w14:textId="77777777" w:rsidR="00C03CB9" w:rsidRPr="00913C45" w:rsidRDefault="00C03CB9" w:rsidP="00C03CB9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3BE5" w14:textId="77777777" w:rsidR="00C03CB9" w:rsidRPr="00F34746" w:rsidRDefault="00C03CB9" w:rsidP="00C03CB9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D8F2A" w14:textId="77777777" w:rsidR="00C03CB9" w:rsidRPr="00913C45" w:rsidRDefault="00C03CB9" w:rsidP="00C03CB9">
            <w:pPr>
              <w:rPr>
                <w:highlight w:val="yellow"/>
              </w:rPr>
            </w:pPr>
            <w:r w:rsidRPr="008F785B">
              <w:t>Налоговая декларация по экологическому налогу за хранение и (или) захоронение отходов производства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2955" w14:textId="77777777" w:rsidR="00C03CB9" w:rsidRPr="00A8391C" w:rsidRDefault="00A8391C" w:rsidP="00C03CB9">
            <w:pPr>
              <w:jc w:val="both"/>
            </w:pPr>
            <w:r w:rsidRPr="00A8391C">
              <w:t>Декларация</w:t>
            </w:r>
            <w:r w:rsidR="00C03CB9" w:rsidRPr="00A8391C">
              <w:t xml:space="preserve"> хранится в ЦБ Организации.</w:t>
            </w:r>
          </w:p>
          <w:p w14:paraId="2A206B03" w14:textId="77777777" w:rsidR="00C03CB9" w:rsidRPr="00A8391C" w:rsidRDefault="00C03CB9" w:rsidP="00C03CB9">
            <w:pPr>
              <w:jc w:val="both"/>
            </w:pPr>
            <w:r w:rsidRPr="00A8391C">
              <w:t>Доступ информации по письменному запросу (тел. (017)2992880, root@mingas.by).</w:t>
            </w:r>
          </w:p>
          <w:p w14:paraId="38B6105B" w14:textId="77777777" w:rsidR="00C03CB9" w:rsidRPr="00913C45" w:rsidRDefault="00C03CB9" w:rsidP="00C03CB9">
            <w:pPr>
              <w:jc w:val="both"/>
              <w:rPr>
                <w:highlight w:val="yellow"/>
              </w:rPr>
            </w:pPr>
          </w:p>
        </w:tc>
      </w:tr>
      <w:tr w:rsidR="008F785B" w:rsidRPr="00913C45" w14:paraId="5783C957" w14:textId="77777777" w:rsidTr="00A8391C">
        <w:trPr>
          <w:gridAfter w:val="1"/>
          <w:wAfter w:w="10" w:type="pct"/>
          <w:trHeight w:val="1337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88FA" w14:textId="77777777" w:rsidR="008F785B" w:rsidRDefault="008F785B" w:rsidP="008F785B">
            <w:pPr>
              <w:tabs>
                <w:tab w:val="left" w:pos="2300"/>
              </w:tabs>
              <w:jc w:val="center"/>
            </w:pPr>
            <w:r>
              <w:t>3.37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BCA1" w14:textId="77777777" w:rsidR="008F785B" w:rsidRPr="00913C45" w:rsidRDefault="008F785B" w:rsidP="008F785B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5636" w14:textId="77777777" w:rsidR="008F785B" w:rsidRPr="00F34746" w:rsidRDefault="008F785B" w:rsidP="008F785B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3AC5" w14:textId="77777777" w:rsidR="008F785B" w:rsidRPr="008F785B" w:rsidRDefault="008F785B" w:rsidP="008F785B">
            <w:r w:rsidRPr="008F785B">
              <w:t>Налоговая декларация по экологическому налогу за выбросы загрязняющих веществ в атмосферный воздух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79CC" w14:textId="77777777" w:rsidR="008F785B" w:rsidRPr="008F785B" w:rsidRDefault="008F785B" w:rsidP="008F785B">
            <w:pPr>
              <w:jc w:val="both"/>
            </w:pPr>
            <w:r w:rsidRPr="008F785B">
              <w:t>Декларация хранится в ЦБ Организации.</w:t>
            </w:r>
          </w:p>
          <w:p w14:paraId="66ED65F7" w14:textId="77777777" w:rsidR="008F785B" w:rsidRPr="008F785B" w:rsidRDefault="008F785B" w:rsidP="008F785B">
            <w:pPr>
              <w:jc w:val="both"/>
            </w:pPr>
            <w:r w:rsidRPr="008F785B">
              <w:t>Доступ информации по письменному запросу (тел. (017)2992880, root@mingas.by).</w:t>
            </w:r>
          </w:p>
          <w:p w14:paraId="3C6DB349" w14:textId="77777777" w:rsidR="008F785B" w:rsidRPr="008F785B" w:rsidRDefault="008F785B" w:rsidP="008F785B">
            <w:pPr>
              <w:jc w:val="both"/>
            </w:pPr>
          </w:p>
        </w:tc>
      </w:tr>
      <w:tr w:rsidR="008F785B" w:rsidRPr="00913C45" w14:paraId="7F8B88CD" w14:textId="77777777" w:rsidTr="008F785B">
        <w:trPr>
          <w:gridAfter w:val="1"/>
          <w:wAfter w:w="10" w:type="pct"/>
          <w:trHeight w:val="28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F5EE" w14:textId="77777777" w:rsidR="008F785B" w:rsidRPr="00C03CB9" w:rsidRDefault="008F785B" w:rsidP="008F785B">
            <w:pPr>
              <w:tabs>
                <w:tab w:val="left" w:pos="2300"/>
              </w:tabs>
              <w:jc w:val="center"/>
            </w:pPr>
            <w:r>
              <w:t>3.38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97CF" w14:textId="77777777" w:rsidR="008F785B" w:rsidRPr="00F34746" w:rsidRDefault="00461C13" w:rsidP="008F785B"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ACDB" w14:textId="77777777" w:rsidR="008F785B" w:rsidRPr="00F34746" w:rsidRDefault="008F785B" w:rsidP="008F785B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FA11" w14:textId="77777777" w:rsidR="008F785B" w:rsidRPr="00913C45" w:rsidRDefault="008F785B" w:rsidP="008F785B">
            <w:pPr>
              <w:rPr>
                <w:highlight w:val="yellow"/>
              </w:rPr>
            </w:pPr>
            <w:r w:rsidRPr="008F785B">
              <w:t>Налоговая декларация</w:t>
            </w:r>
            <w:r>
              <w:t xml:space="preserve"> </w:t>
            </w:r>
            <w:r w:rsidRPr="008F785B">
              <w:t>по налогу за добычу (изъятие) природных ресурсов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33F7" w14:textId="77777777" w:rsidR="00461C13" w:rsidRPr="008F785B" w:rsidRDefault="00461C13" w:rsidP="00461C13">
            <w:pPr>
              <w:jc w:val="both"/>
            </w:pPr>
            <w:r w:rsidRPr="008F785B">
              <w:t>Декларация хранится в ЦБ Организации.</w:t>
            </w:r>
          </w:p>
          <w:p w14:paraId="7B858A1B" w14:textId="77777777" w:rsidR="00461C13" w:rsidRPr="008F785B" w:rsidRDefault="00461C13" w:rsidP="00461C13">
            <w:pPr>
              <w:jc w:val="both"/>
            </w:pPr>
            <w:r w:rsidRPr="008F785B">
              <w:t>Доступ информации по письменному запросу (тел. (017)2992880, root@mingas.by).</w:t>
            </w:r>
          </w:p>
          <w:p w14:paraId="4D1025EB" w14:textId="77777777" w:rsidR="008F785B" w:rsidRPr="00913C45" w:rsidRDefault="008F785B" w:rsidP="008F785B">
            <w:pPr>
              <w:jc w:val="both"/>
              <w:rPr>
                <w:highlight w:val="yellow"/>
              </w:rPr>
            </w:pPr>
          </w:p>
        </w:tc>
      </w:tr>
      <w:tr w:rsidR="00461C13" w:rsidRPr="00913C45" w14:paraId="7F83B6E6" w14:textId="77777777" w:rsidTr="008F785B">
        <w:trPr>
          <w:gridAfter w:val="1"/>
          <w:wAfter w:w="10" w:type="pct"/>
          <w:trHeight w:val="28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17E9" w14:textId="77777777" w:rsidR="00461C13" w:rsidRDefault="00461C13" w:rsidP="00461C13">
            <w:pPr>
              <w:tabs>
                <w:tab w:val="left" w:pos="2300"/>
              </w:tabs>
              <w:jc w:val="center"/>
            </w:pPr>
            <w:r>
              <w:t>3.39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0DCE" w14:textId="77777777" w:rsidR="00461C13" w:rsidRPr="00F34746" w:rsidRDefault="00461C13" w:rsidP="00461C13">
            <w:r w:rsidRPr="00F34746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483D" w14:textId="77777777" w:rsidR="00461C13" w:rsidRPr="00F34746" w:rsidRDefault="00461C13" w:rsidP="00461C13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3309" w14:textId="77777777" w:rsidR="00461C13" w:rsidRPr="00913C45" w:rsidRDefault="00461C13" w:rsidP="00461C13">
            <w:pPr>
              <w:rPr>
                <w:highlight w:val="yellow"/>
              </w:rPr>
            </w:pPr>
            <w:r w:rsidRPr="008F785B">
              <w:t>Налоговая декларация</w:t>
            </w:r>
            <w:r>
              <w:t xml:space="preserve"> </w:t>
            </w:r>
            <w:r w:rsidRPr="008F785B">
              <w:t>по налогу за добычу (изъятие) природных ресурсов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C92C" w14:textId="77777777" w:rsidR="00461C13" w:rsidRPr="00294982" w:rsidRDefault="00461C13" w:rsidP="00461C13">
            <w:pPr>
              <w:jc w:val="both"/>
            </w:pPr>
            <w:r w:rsidRPr="008F785B">
              <w:t>Декларация</w:t>
            </w:r>
            <w:r w:rsidRPr="00294982">
              <w:t xml:space="preserve"> хранится в </w:t>
            </w:r>
            <w:r>
              <w:t>филиале «Бубны»</w:t>
            </w:r>
            <w:r w:rsidRPr="00294982">
              <w:t>.</w:t>
            </w:r>
          </w:p>
          <w:p w14:paraId="04B05BDA" w14:textId="77777777" w:rsidR="00461C13" w:rsidRPr="00294982" w:rsidRDefault="00461C13" w:rsidP="00461C13">
            <w:pPr>
              <w:jc w:val="both"/>
            </w:pPr>
            <w:r w:rsidRPr="00294982">
              <w:t>Доступ информации по письменному запросу (тел. (017)2992880, root@mingas.by).</w:t>
            </w:r>
          </w:p>
          <w:p w14:paraId="7CC07CE1" w14:textId="77777777" w:rsidR="00461C13" w:rsidRPr="00913C45" w:rsidRDefault="00461C13" w:rsidP="00461C13">
            <w:pPr>
              <w:jc w:val="both"/>
              <w:rPr>
                <w:highlight w:val="yellow"/>
              </w:rPr>
            </w:pPr>
          </w:p>
        </w:tc>
      </w:tr>
      <w:tr w:rsidR="00461C13" w:rsidRPr="00913C45" w14:paraId="1A6BD628" w14:textId="77777777" w:rsidTr="00461C13">
        <w:trPr>
          <w:gridAfter w:val="1"/>
          <w:wAfter w:w="10" w:type="pct"/>
          <w:trHeight w:val="111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9CCC" w14:textId="77777777" w:rsidR="00461C13" w:rsidRDefault="00461C13" w:rsidP="00461C13">
            <w:pPr>
              <w:tabs>
                <w:tab w:val="left" w:pos="2300"/>
              </w:tabs>
              <w:jc w:val="center"/>
            </w:pPr>
            <w:r>
              <w:t>3.40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3911" w14:textId="77777777" w:rsidR="00461C13" w:rsidRPr="00F34746" w:rsidRDefault="00461C13" w:rsidP="00461C13">
            <w:r w:rsidRPr="00F34746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1DDD" w14:textId="77777777" w:rsidR="00461C13" w:rsidRPr="00F34746" w:rsidRDefault="00461C13" w:rsidP="00461C13">
            <w:pPr>
              <w:tabs>
                <w:tab w:val="left" w:pos="2300"/>
              </w:tabs>
              <w:jc w:val="both"/>
            </w:pPr>
            <w:r w:rsidRPr="00F34746">
              <w:t>Государственная статистическая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7536" w14:textId="77777777" w:rsidR="00461C13" w:rsidRPr="008F785B" w:rsidRDefault="00461C13" w:rsidP="00461C13">
            <w:r w:rsidRPr="008F785B">
              <w:t>Налоговая декларация</w:t>
            </w:r>
            <w:r>
              <w:t xml:space="preserve"> </w:t>
            </w:r>
            <w:r w:rsidRPr="00461C13">
              <w:t>по экологическому налогу за сброс сточных вод в окружающую среду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6EDC" w14:textId="77777777" w:rsidR="00461C13" w:rsidRPr="008F785B" w:rsidRDefault="00461C13" w:rsidP="00461C13">
            <w:pPr>
              <w:jc w:val="both"/>
            </w:pPr>
            <w:r w:rsidRPr="008F785B">
              <w:t>Декларация хранится в ЦБ Организации.</w:t>
            </w:r>
          </w:p>
          <w:p w14:paraId="3152CA62" w14:textId="77777777" w:rsidR="00461C13" w:rsidRPr="008F785B" w:rsidRDefault="00461C13" w:rsidP="00461C13">
            <w:pPr>
              <w:jc w:val="both"/>
            </w:pPr>
            <w:r w:rsidRPr="008F785B">
              <w:t>Доступ информации по письменному запросу (тел. (017)2992880, root@mingas.by).</w:t>
            </w:r>
          </w:p>
          <w:p w14:paraId="502AF0FC" w14:textId="77777777" w:rsidR="00461C13" w:rsidRPr="008F785B" w:rsidRDefault="00461C13" w:rsidP="00461C13">
            <w:pPr>
              <w:jc w:val="both"/>
            </w:pPr>
          </w:p>
        </w:tc>
      </w:tr>
      <w:tr w:rsidR="00461C13" w:rsidRPr="00913C45" w14:paraId="258B67BF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182" w14:textId="77777777" w:rsidR="00461C13" w:rsidRPr="00C03CB9" w:rsidRDefault="00461C13" w:rsidP="00461C13">
            <w:pPr>
              <w:tabs>
                <w:tab w:val="left" w:pos="2300"/>
              </w:tabs>
              <w:jc w:val="center"/>
            </w:pPr>
            <w:r>
              <w:t>3.41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4BD0" w14:textId="77777777" w:rsidR="00461C13" w:rsidRPr="00913C45" w:rsidRDefault="00461C13" w:rsidP="00461C13">
            <w:pPr>
              <w:rPr>
                <w:bCs w:val="0"/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3E43" w14:textId="77777777" w:rsidR="00461C13" w:rsidRPr="00461C13" w:rsidRDefault="00461C13" w:rsidP="00461C13">
            <w:r w:rsidRPr="00461C13">
              <w:rPr>
                <w:bCs w:val="0"/>
              </w:rPr>
              <w:t>Ведомственная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3FB2" w14:textId="77777777" w:rsidR="00461C13" w:rsidRPr="00461C13" w:rsidRDefault="00461C13" w:rsidP="00461C13">
            <w:pPr>
              <w:tabs>
                <w:tab w:val="left" w:pos="2300"/>
              </w:tabs>
              <w:jc w:val="both"/>
              <w:rPr>
                <w:bCs w:val="0"/>
              </w:rPr>
            </w:pPr>
            <w:r w:rsidRPr="00461C13">
              <w:t>Информация о выполнении плана сдачи лома и отходов черных и цветных металлов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61B6" w14:textId="77777777" w:rsidR="00461C13" w:rsidRPr="00461C13" w:rsidRDefault="00461C13" w:rsidP="00461C13">
            <w:pPr>
              <w:jc w:val="both"/>
            </w:pPr>
            <w:r w:rsidRPr="00461C13">
              <w:t xml:space="preserve">Информация   хранится в </w:t>
            </w:r>
            <w:proofErr w:type="spellStart"/>
            <w:r w:rsidRPr="00461C13">
              <w:t>СГЭМОиООС</w:t>
            </w:r>
            <w:proofErr w:type="spellEnd"/>
            <w:r w:rsidRPr="00461C13">
              <w:t xml:space="preserve"> УП «МИНГАЗ» или в </w:t>
            </w:r>
            <w:proofErr w:type="spellStart"/>
            <w:r w:rsidRPr="00461C13">
              <w:t>ОДиК</w:t>
            </w:r>
            <w:proofErr w:type="spellEnd"/>
            <w:r w:rsidRPr="00461C13">
              <w:t xml:space="preserve"> (архиве) Организации.</w:t>
            </w:r>
          </w:p>
          <w:p w14:paraId="30256473" w14:textId="77777777" w:rsidR="00461C13" w:rsidRPr="00461C13" w:rsidRDefault="00461C13" w:rsidP="00461C13">
            <w:pPr>
              <w:jc w:val="both"/>
            </w:pPr>
            <w:r w:rsidRPr="00461C13">
              <w:t>Доступ информации по письменному запросу (тел. (017)2992880, root@mingas.by).</w:t>
            </w:r>
          </w:p>
        </w:tc>
      </w:tr>
      <w:tr w:rsidR="00461C13" w:rsidRPr="00913C45" w14:paraId="3C6FB64A" w14:textId="77777777" w:rsidTr="00461C13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C74D" w14:textId="77777777" w:rsidR="00461C13" w:rsidRPr="00C03CB9" w:rsidRDefault="00461C13" w:rsidP="00461C13">
            <w:pPr>
              <w:tabs>
                <w:tab w:val="left" w:pos="2300"/>
              </w:tabs>
              <w:jc w:val="center"/>
            </w:pPr>
            <w:r>
              <w:lastRenderedPageBreak/>
              <w:t>3.42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C8A9" w14:textId="77777777" w:rsidR="00461C13" w:rsidRPr="00913C45" w:rsidRDefault="00461C13" w:rsidP="00461C13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E69F" w14:textId="77777777" w:rsidR="00461C13" w:rsidRPr="00461C13" w:rsidRDefault="00461C13" w:rsidP="00461C13">
            <w:r w:rsidRPr="00461C13">
              <w:rPr>
                <w:bCs w:val="0"/>
              </w:rPr>
              <w:t>Ведомственная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F1278" w14:textId="77777777" w:rsidR="00461C13" w:rsidRPr="00461C13" w:rsidRDefault="00461C13" w:rsidP="00461C13">
            <w:pPr>
              <w:tabs>
                <w:tab w:val="left" w:pos="2300"/>
              </w:tabs>
              <w:jc w:val="both"/>
            </w:pPr>
            <w:r w:rsidRPr="00461C13">
              <w:t>Информация о выполнении плана сдачи ВМР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3B9E" w14:textId="77777777" w:rsidR="00461C13" w:rsidRPr="00461C13" w:rsidRDefault="00461C13" w:rsidP="00461C13">
            <w:pPr>
              <w:jc w:val="both"/>
            </w:pPr>
            <w:r w:rsidRPr="00461C13">
              <w:t xml:space="preserve">Информация   на   бумажном   носителе хранится в </w:t>
            </w:r>
            <w:proofErr w:type="spellStart"/>
            <w:r w:rsidRPr="00461C13">
              <w:t>СГЭМОиООС</w:t>
            </w:r>
            <w:proofErr w:type="spellEnd"/>
            <w:r w:rsidRPr="00461C13">
              <w:t xml:space="preserve"> или в </w:t>
            </w:r>
            <w:proofErr w:type="spellStart"/>
            <w:r w:rsidRPr="00461C13">
              <w:t>ОДиК</w:t>
            </w:r>
            <w:proofErr w:type="spellEnd"/>
            <w:r w:rsidRPr="00461C13">
              <w:t xml:space="preserve"> (архиве) Организации.</w:t>
            </w:r>
          </w:p>
          <w:p w14:paraId="5E4FF4D0" w14:textId="77777777" w:rsidR="00461C13" w:rsidRPr="00913C45" w:rsidRDefault="00461C13" w:rsidP="00461C13">
            <w:pPr>
              <w:jc w:val="both"/>
              <w:rPr>
                <w:highlight w:val="yellow"/>
              </w:rPr>
            </w:pPr>
            <w:r w:rsidRPr="00461C13">
              <w:t>Доступ информации по письменному запросу (тел. (017)2992880, root@mingas.by).</w:t>
            </w:r>
          </w:p>
        </w:tc>
      </w:tr>
      <w:tr w:rsidR="00461C13" w:rsidRPr="00913C45" w14:paraId="53AE7485" w14:textId="77777777" w:rsidTr="00461C13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0FD9" w14:textId="77777777" w:rsidR="00461C13" w:rsidRPr="00C03CB9" w:rsidRDefault="00461C13" w:rsidP="00461C13">
            <w:pPr>
              <w:tabs>
                <w:tab w:val="left" w:pos="2300"/>
              </w:tabs>
              <w:jc w:val="center"/>
            </w:pPr>
            <w:r>
              <w:t>3.43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BEF1" w14:textId="77777777" w:rsidR="00461C13" w:rsidRPr="00913C45" w:rsidRDefault="00461C13" w:rsidP="00461C13">
            <w:pPr>
              <w:rPr>
                <w:highlight w:val="yellow"/>
              </w:rPr>
            </w:pPr>
            <w:r w:rsidRPr="00F34746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E57C" w14:textId="77777777" w:rsidR="00461C13" w:rsidRPr="00461C13" w:rsidRDefault="00461C13" w:rsidP="00461C13">
            <w:pPr>
              <w:rPr>
                <w:bCs w:val="0"/>
              </w:rPr>
            </w:pPr>
            <w:r w:rsidRPr="00461C13">
              <w:rPr>
                <w:bCs w:val="0"/>
              </w:rPr>
              <w:t>Ведомственная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C041" w14:textId="77777777" w:rsidR="00461C13" w:rsidRPr="00461C13" w:rsidRDefault="00461C13" w:rsidP="00461C13">
            <w:pPr>
              <w:tabs>
                <w:tab w:val="left" w:pos="2300"/>
              </w:tabs>
              <w:jc w:val="both"/>
            </w:pPr>
            <w:r w:rsidRPr="00461C13">
              <w:t>Информация о выполнении плана сдачи ВМР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6158" w14:textId="77777777" w:rsidR="00461C13" w:rsidRPr="00461C13" w:rsidRDefault="00461C13" w:rsidP="00461C13">
            <w:pPr>
              <w:jc w:val="both"/>
            </w:pPr>
            <w:r w:rsidRPr="00461C13">
              <w:t>Информация   хранится в филиале «ТБЗ «Сергеевичское».</w:t>
            </w:r>
          </w:p>
          <w:p w14:paraId="14D53DBF" w14:textId="77777777" w:rsidR="00461C13" w:rsidRPr="00461C13" w:rsidRDefault="00461C13" w:rsidP="00461C13">
            <w:pPr>
              <w:jc w:val="both"/>
            </w:pPr>
            <w:r w:rsidRPr="00461C13">
              <w:t>Доступ информации по письменному запросу (тел. (017)2992880, root@mingas.by).</w:t>
            </w:r>
          </w:p>
        </w:tc>
      </w:tr>
      <w:tr w:rsidR="00461C13" w:rsidRPr="00913C45" w14:paraId="153FC0F7" w14:textId="77777777" w:rsidTr="00461C13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EBA1" w14:textId="77777777" w:rsidR="00461C13" w:rsidRPr="00C03CB9" w:rsidRDefault="00461C13" w:rsidP="00461C13">
            <w:pPr>
              <w:tabs>
                <w:tab w:val="left" w:pos="2300"/>
              </w:tabs>
              <w:jc w:val="center"/>
            </w:pPr>
            <w:r>
              <w:t>3.44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6D1B" w14:textId="77777777" w:rsidR="00461C13" w:rsidRPr="00913C45" w:rsidRDefault="00461C13" w:rsidP="00461C13">
            <w:pPr>
              <w:rPr>
                <w:highlight w:val="yellow"/>
              </w:rPr>
            </w:pPr>
            <w:r w:rsidRPr="00F34746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9B0B" w14:textId="77777777" w:rsidR="00461C13" w:rsidRPr="00461C13" w:rsidRDefault="00461C13" w:rsidP="00461C13">
            <w:pPr>
              <w:rPr>
                <w:bCs w:val="0"/>
              </w:rPr>
            </w:pPr>
            <w:r w:rsidRPr="00461C13">
              <w:rPr>
                <w:bCs w:val="0"/>
              </w:rPr>
              <w:t>Ведомственная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E6F6" w14:textId="77777777" w:rsidR="00461C13" w:rsidRPr="00461C13" w:rsidRDefault="00461C13" w:rsidP="00461C13">
            <w:pPr>
              <w:tabs>
                <w:tab w:val="left" w:pos="2300"/>
              </w:tabs>
              <w:jc w:val="both"/>
            </w:pPr>
            <w:r w:rsidRPr="00461C13">
              <w:t>Информация о выполнении плана сдачи ВМР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4FD9" w14:textId="77777777" w:rsidR="00461C13" w:rsidRPr="00461C13" w:rsidRDefault="00461C13" w:rsidP="00461C13">
            <w:pPr>
              <w:jc w:val="both"/>
            </w:pPr>
            <w:r w:rsidRPr="00461C13">
              <w:t>Информация   хранится филиале «Бубны».</w:t>
            </w:r>
          </w:p>
          <w:p w14:paraId="7463018F" w14:textId="77777777" w:rsidR="00461C13" w:rsidRPr="00913C45" w:rsidRDefault="00461C13" w:rsidP="00461C13">
            <w:pPr>
              <w:jc w:val="both"/>
              <w:rPr>
                <w:highlight w:val="yellow"/>
              </w:rPr>
            </w:pPr>
            <w:r w:rsidRPr="00461C13">
              <w:t>Доступ информации по письменному запросу (тел. (017)2992880, root@mingas.by).</w:t>
            </w:r>
          </w:p>
        </w:tc>
      </w:tr>
      <w:tr w:rsidR="00461C13" w:rsidRPr="00913C45" w14:paraId="351DC35E" w14:textId="77777777" w:rsidTr="00461C13">
        <w:trPr>
          <w:gridAfter w:val="1"/>
          <w:wAfter w:w="10" w:type="pct"/>
          <w:trHeight w:val="128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7A81" w14:textId="77777777" w:rsidR="00461C13" w:rsidRPr="00C03CB9" w:rsidRDefault="00C15082" w:rsidP="00461C13">
            <w:pPr>
              <w:tabs>
                <w:tab w:val="left" w:pos="2300"/>
              </w:tabs>
              <w:jc w:val="center"/>
            </w:pPr>
            <w:r>
              <w:t>3.45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783C" w14:textId="77777777" w:rsidR="00461C13" w:rsidRPr="00913C45" w:rsidRDefault="00C15082" w:rsidP="00461C13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79AE" w14:textId="77777777" w:rsidR="00461C13" w:rsidRPr="00C15082" w:rsidRDefault="00461C13" w:rsidP="00461C13">
            <w:r w:rsidRPr="00C15082">
              <w:rPr>
                <w:bCs w:val="0"/>
              </w:rPr>
              <w:t>Ведомственная отчетность.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C08F" w14:textId="77777777" w:rsidR="00461C13" w:rsidRPr="00C15082" w:rsidRDefault="00461C13" w:rsidP="00461C13">
            <w:pPr>
              <w:tabs>
                <w:tab w:val="left" w:pos="2300"/>
              </w:tabs>
              <w:jc w:val="both"/>
            </w:pPr>
            <w:r w:rsidRPr="00C15082">
              <w:t>Информация о функционировании системы экологического менеджмента в УП «МИНГАЗ» (годовой отчет)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F833" w14:textId="77777777" w:rsidR="00461C13" w:rsidRPr="00C15082" w:rsidRDefault="00461C13" w:rsidP="00461C13">
            <w:pPr>
              <w:tabs>
                <w:tab w:val="left" w:pos="2300"/>
              </w:tabs>
              <w:jc w:val="both"/>
            </w:pPr>
            <w:r w:rsidRPr="00C15082">
              <w:t>Информация   на   бумажном   носителе хранится в ГМК УП «МИНГАЗ».</w:t>
            </w:r>
          </w:p>
          <w:p w14:paraId="18C0BCF5" w14:textId="77777777" w:rsidR="00461C13" w:rsidRPr="00C15082" w:rsidRDefault="00461C13" w:rsidP="00461C13">
            <w:pPr>
              <w:jc w:val="both"/>
            </w:pPr>
            <w:r w:rsidRPr="00C15082">
              <w:t>Доступ информации по письменному запросу (тел. (017)2992880, root@mingas.by).</w:t>
            </w:r>
          </w:p>
        </w:tc>
      </w:tr>
      <w:tr w:rsidR="001C045D" w:rsidRPr="00913C45" w14:paraId="2E019308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C81C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t>3.46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C7A5" w14:textId="77777777" w:rsidR="001C045D" w:rsidRPr="00913C45" w:rsidRDefault="001C045D" w:rsidP="001C045D">
            <w:pPr>
              <w:rPr>
                <w:highlight w:val="yellow"/>
              </w:rPr>
            </w:pPr>
            <w:r w:rsidRPr="00B91019">
              <w:t xml:space="preserve">УП «МИНГАЗ», 220037, </w:t>
            </w:r>
            <w:proofErr w:type="spellStart"/>
            <w:r w:rsidRPr="00B91019">
              <w:t>г.Минск</w:t>
            </w:r>
            <w:proofErr w:type="spellEnd"/>
            <w:r w:rsidRPr="00B91019">
              <w:t xml:space="preserve">, </w:t>
            </w:r>
            <w:proofErr w:type="spellStart"/>
            <w:r w:rsidRPr="00B91019">
              <w:t>ул.Ботаническая</w:t>
            </w:r>
            <w:proofErr w:type="spellEnd"/>
            <w:r w:rsidRPr="00B91019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8C6E0" w14:textId="77777777" w:rsidR="001C045D" w:rsidRPr="001C045D" w:rsidRDefault="001C045D" w:rsidP="001C045D">
            <w:pPr>
              <w:jc w:val="both"/>
            </w:pPr>
            <w:r w:rsidRPr="001C045D">
              <w:t>Информация о учете выбросов загрязняющих веществ в атмосферный воздух от стационарных источников.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7994" w14:textId="77777777" w:rsidR="001C045D" w:rsidRPr="001C045D" w:rsidRDefault="001C045D" w:rsidP="001C045D">
            <w:pPr>
              <w:jc w:val="both"/>
            </w:pPr>
            <w:r w:rsidRPr="001C045D">
              <w:t>Акты инвентаризации выбросов загрязняющих веществ в атмосферный воздух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2CDC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 xml:space="preserve">Информация хранится в </w:t>
            </w:r>
            <w:proofErr w:type="spellStart"/>
            <w:r w:rsidRPr="001C045D">
              <w:t>СГЭМОиООС</w:t>
            </w:r>
            <w:proofErr w:type="spellEnd"/>
            <w:r w:rsidRPr="001C045D">
              <w:t xml:space="preserve"> УП «МИНГАЗ».</w:t>
            </w:r>
          </w:p>
          <w:p w14:paraId="03D8C4C6" w14:textId="77777777" w:rsidR="001C045D" w:rsidRPr="001C045D" w:rsidRDefault="001C045D" w:rsidP="001C045D">
            <w:pPr>
              <w:jc w:val="both"/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048C4C87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6F1A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t>3.47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0013" w14:textId="77777777" w:rsidR="001C045D" w:rsidRPr="001C045D" w:rsidRDefault="001C045D" w:rsidP="001C045D">
            <w:r w:rsidRPr="001C045D">
              <w:t xml:space="preserve">УП «МИНГАЗ», 220037, </w:t>
            </w:r>
            <w:proofErr w:type="spellStart"/>
            <w:r w:rsidRPr="001C045D">
              <w:t>г.Минск</w:t>
            </w:r>
            <w:proofErr w:type="spellEnd"/>
            <w:r w:rsidRPr="001C045D">
              <w:t xml:space="preserve">, </w:t>
            </w:r>
            <w:proofErr w:type="spellStart"/>
            <w:r w:rsidRPr="001C045D">
              <w:t>ул.Ботаническая</w:t>
            </w:r>
            <w:proofErr w:type="spellEnd"/>
            <w:r w:rsidRPr="001C045D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CB9E" w14:textId="77777777" w:rsidR="001C045D" w:rsidRPr="001C045D" w:rsidRDefault="001C045D" w:rsidP="001C045D">
            <w:pPr>
              <w:jc w:val="both"/>
            </w:pPr>
            <w:r w:rsidRPr="001C045D">
              <w:t>Информация об учете отходов производства.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49D6" w14:textId="77777777" w:rsidR="001C045D" w:rsidRPr="001C045D" w:rsidRDefault="001C045D" w:rsidP="001C045D">
            <w:pPr>
              <w:jc w:val="both"/>
            </w:pPr>
            <w:r w:rsidRPr="001C045D">
              <w:t>Акт инвентаризации отходов производства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5DA0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 xml:space="preserve">Информация хранится в </w:t>
            </w:r>
            <w:proofErr w:type="spellStart"/>
            <w:r w:rsidRPr="001C045D">
              <w:t>СГЭМОиООС</w:t>
            </w:r>
            <w:proofErr w:type="spellEnd"/>
            <w:r w:rsidRPr="001C045D">
              <w:t xml:space="preserve"> УП «МИНГАЗ».</w:t>
            </w:r>
          </w:p>
          <w:p w14:paraId="6DA59685" w14:textId="77777777" w:rsidR="001C045D" w:rsidRPr="001C045D" w:rsidRDefault="001C045D" w:rsidP="001C045D">
            <w:pPr>
              <w:jc w:val="both"/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6B4CB14C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9337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t>3.48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52FD" w14:textId="77777777" w:rsidR="001C045D" w:rsidRPr="001C045D" w:rsidRDefault="001C045D" w:rsidP="001C045D">
            <w:pPr>
              <w:jc w:val="both"/>
            </w:pPr>
            <w:r w:rsidRPr="001C045D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7B9E" w14:textId="77777777" w:rsidR="001C045D" w:rsidRPr="001C045D" w:rsidRDefault="001C045D" w:rsidP="001C045D">
            <w:pPr>
              <w:jc w:val="both"/>
            </w:pPr>
            <w:r w:rsidRPr="001C045D">
              <w:t xml:space="preserve">Информация об учете     оборудования содержащего полихлорированные бифенилы.  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2FB9" w14:textId="77777777" w:rsidR="001C045D" w:rsidRPr="001C045D" w:rsidRDefault="001C045D" w:rsidP="001C045D">
            <w:pPr>
              <w:jc w:val="both"/>
            </w:pPr>
            <w:r w:rsidRPr="001C045D">
              <w:t>Акт инвентаризации ПХБ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7F15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 xml:space="preserve">Информация хранится в </w:t>
            </w:r>
            <w:proofErr w:type="spellStart"/>
            <w:r w:rsidRPr="001C045D">
              <w:t>СГЭМОиООС</w:t>
            </w:r>
            <w:proofErr w:type="spellEnd"/>
            <w:r w:rsidRPr="001C045D">
              <w:t xml:space="preserve"> либо в филиале «ТБЗ «Сергеевичское» УП «МИНГАЗ».</w:t>
            </w:r>
          </w:p>
          <w:p w14:paraId="47322F48" w14:textId="77777777" w:rsidR="001C045D" w:rsidRPr="001C045D" w:rsidRDefault="001C045D" w:rsidP="001C045D">
            <w:pPr>
              <w:jc w:val="both"/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7C46388D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B022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t>3.49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0E8B" w14:textId="77777777" w:rsidR="001C045D" w:rsidRPr="00913C45" w:rsidRDefault="001C045D" w:rsidP="001C045D">
            <w:pPr>
              <w:jc w:val="both"/>
              <w:rPr>
                <w:highlight w:val="yellow"/>
              </w:rPr>
            </w:pPr>
            <w:r w:rsidRPr="001C045D">
              <w:t xml:space="preserve">УП «МИНГАЗ», 220037, </w:t>
            </w:r>
            <w:proofErr w:type="spellStart"/>
            <w:r w:rsidRPr="001C045D">
              <w:t>г.Минск</w:t>
            </w:r>
            <w:proofErr w:type="spellEnd"/>
            <w:r w:rsidRPr="001C045D">
              <w:t xml:space="preserve">, </w:t>
            </w:r>
            <w:proofErr w:type="spellStart"/>
            <w:r w:rsidRPr="001C045D">
              <w:t>ул.Ботаническая</w:t>
            </w:r>
            <w:proofErr w:type="spellEnd"/>
            <w:r w:rsidRPr="001C045D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F6FD" w14:textId="77777777" w:rsidR="001C045D" w:rsidRPr="001C045D" w:rsidRDefault="001C045D" w:rsidP="001C045D">
            <w:pPr>
              <w:jc w:val="both"/>
            </w:pPr>
            <w:r w:rsidRPr="001C045D">
              <w:t xml:space="preserve">Информация об учете </w:t>
            </w:r>
            <w:proofErr w:type="spellStart"/>
            <w:r w:rsidRPr="001C045D">
              <w:t>озоноразрушающих</w:t>
            </w:r>
            <w:proofErr w:type="spellEnd"/>
            <w:r w:rsidRPr="001C045D">
              <w:t xml:space="preserve"> веществ. 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1191" w14:textId="77777777" w:rsidR="001C045D" w:rsidRPr="001C045D" w:rsidRDefault="001C045D" w:rsidP="001C045D">
            <w:pPr>
              <w:jc w:val="both"/>
            </w:pPr>
            <w:r w:rsidRPr="001C045D">
              <w:t xml:space="preserve">Акт инвентаризации ОРВ (инвентаризационная опись оборудования и технических устройств, содержащих </w:t>
            </w:r>
            <w:r w:rsidR="001170BE">
              <w:t>ОРВ</w:t>
            </w:r>
            <w:r w:rsidRPr="001C045D">
              <w:t xml:space="preserve"> и (или) </w:t>
            </w:r>
            <w:r w:rsidR="001170BE">
              <w:t>ОБВ</w:t>
            </w:r>
            <w:r w:rsidRPr="001C045D">
              <w:t>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B05C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 xml:space="preserve">Информация хранится в </w:t>
            </w:r>
            <w:proofErr w:type="spellStart"/>
            <w:r w:rsidRPr="001C045D">
              <w:t>СГЭМОиООС</w:t>
            </w:r>
            <w:proofErr w:type="spellEnd"/>
            <w:r w:rsidRPr="001C045D">
              <w:t xml:space="preserve"> УП «МИНГАЗ».</w:t>
            </w:r>
          </w:p>
          <w:p w14:paraId="3626743E" w14:textId="77777777" w:rsidR="001C045D" w:rsidRPr="00913C45" w:rsidRDefault="001C045D" w:rsidP="001C045D">
            <w:pPr>
              <w:jc w:val="both"/>
              <w:rPr>
                <w:highlight w:val="yellow"/>
              </w:rPr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2849F60F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64BF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lastRenderedPageBreak/>
              <w:t>3.50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C00A" w14:textId="77777777" w:rsidR="001C045D" w:rsidRPr="00913C45" w:rsidRDefault="001C045D" w:rsidP="001C045D">
            <w:pPr>
              <w:jc w:val="both"/>
              <w:rPr>
                <w:highlight w:val="yellow"/>
              </w:rPr>
            </w:pPr>
            <w:r w:rsidRPr="001C045D">
              <w:t xml:space="preserve">УП «МИНГАЗ», 220037, </w:t>
            </w:r>
            <w:proofErr w:type="spellStart"/>
            <w:r w:rsidRPr="001C045D">
              <w:t>г.Минск</w:t>
            </w:r>
            <w:proofErr w:type="spellEnd"/>
            <w:r w:rsidRPr="001C045D">
              <w:t xml:space="preserve">, </w:t>
            </w:r>
            <w:proofErr w:type="spellStart"/>
            <w:r w:rsidRPr="001C045D">
              <w:t>ул.Ботаническая</w:t>
            </w:r>
            <w:proofErr w:type="spellEnd"/>
            <w:r w:rsidRPr="001C045D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1280" w14:textId="77777777" w:rsidR="001C045D" w:rsidRPr="001C045D" w:rsidRDefault="001C045D" w:rsidP="001C045D">
            <w:pPr>
              <w:jc w:val="both"/>
            </w:pPr>
            <w:r w:rsidRPr="001C045D">
              <w:t>Информация об объектах растительного мира и обращении с ними.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B4A8" w14:textId="77777777" w:rsidR="001C045D" w:rsidRPr="001C045D" w:rsidRDefault="001C045D" w:rsidP="001C045D">
            <w:pPr>
              <w:jc w:val="both"/>
            </w:pPr>
            <w:r w:rsidRPr="001C045D">
              <w:t>Ведомости учета озелененных территорий Организации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6A1F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 xml:space="preserve">Информация хранится в </w:t>
            </w:r>
            <w:proofErr w:type="spellStart"/>
            <w:r w:rsidRPr="001C045D">
              <w:t>СГЭМОиООС</w:t>
            </w:r>
            <w:proofErr w:type="spellEnd"/>
            <w:r w:rsidRPr="001C045D">
              <w:t xml:space="preserve"> УП «МИНГАЗ».</w:t>
            </w:r>
          </w:p>
          <w:p w14:paraId="3255FFFA" w14:textId="77777777" w:rsidR="001C045D" w:rsidRPr="00913C45" w:rsidRDefault="001C045D" w:rsidP="001C045D">
            <w:pPr>
              <w:jc w:val="both"/>
              <w:rPr>
                <w:highlight w:val="yellow"/>
              </w:rPr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41A7EECF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67EE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t>3.51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DE10" w14:textId="77777777" w:rsidR="001C045D" w:rsidRPr="00913C45" w:rsidRDefault="001C045D" w:rsidP="001C045D">
            <w:pPr>
              <w:jc w:val="both"/>
              <w:rPr>
                <w:highlight w:val="yellow"/>
              </w:rPr>
            </w:pPr>
            <w:r w:rsidRPr="001C045D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0C65" w14:textId="77777777" w:rsidR="001C045D" w:rsidRPr="001C045D" w:rsidRDefault="001C045D" w:rsidP="001C045D">
            <w:pPr>
              <w:jc w:val="both"/>
            </w:pPr>
            <w:r w:rsidRPr="001C045D">
              <w:t>Информация об объектах растительного мира и обращении с ними.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267B" w14:textId="77777777" w:rsidR="001C045D" w:rsidRPr="001C045D" w:rsidRDefault="001C045D" w:rsidP="001C045D">
            <w:pPr>
              <w:jc w:val="both"/>
            </w:pPr>
            <w:r w:rsidRPr="001C045D">
              <w:t>Ведомости учета озелененных территорий Организации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0179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>Информация хранится в филиале «ТБЗ «Сергеевичское» УП «МИНГАЗ».</w:t>
            </w:r>
          </w:p>
          <w:p w14:paraId="566A28B1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7BCC7283" w14:textId="77777777" w:rsidTr="007E2290">
        <w:trPr>
          <w:gridAfter w:val="1"/>
          <w:wAfter w:w="10" w:type="pct"/>
          <w:trHeight w:val="55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533D" w14:textId="77777777" w:rsidR="001C045D" w:rsidRPr="00C03CB9" w:rsidRDefault="001C045D" w:rsidP="001C045D">
            <w:pPr>
              <w:tabs>
                <w:tab w:val="left" w:pos="2300"/>
              </w:tabs>
              <w:jc w:val="center"/>
            </w:pPr>
            <w:r>
              <w:t>3.52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3569" w14:textId="77777777" w:rsidR="001C045D" w:rsidRPr="00913C45" w:rsidRDefault="001C045D" w:rsidP="001C045D">
            <w:pPr>
              <w:jc w:val="both"/>
              <w:rPr>
                <w:highlight w:val="yellow"/>
              </w:rPr>
            </w:pPr>
            <w:r w:rsidRPr="00F34746">
              <w:t>филиал «Бубны», 222420, Минская обл., Вилейский р-н, д. Бубны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C659" w14:textId="77777777" w:rsidR="001C045D" w:rsidRPr="001C045D" w:rsidRDefault="001C045D" w:rsidP="001C045D">
            <w:pPr>
              <w:jc w:val="both"/>
            </w:pPr>
            <w:r w:rsidRPr="001C045D">
              <w:t>Информация об объектах растительного мира и обращении с ними.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2FEF" w14:textId="77777777" w:rsidR="001C045D" w:rsidRPr="001C045D" w:rsidRDefault="001C045D" w:rsidP="001C045D">
            <w:pPr>
              <w:jc w:val="both"/>
            </w:pPr>
            <w:r w:rsidRPr="001C045D">
              <w:t>Ведомости учета озелененных территорий Организации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9102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 xml:space="preserve">Информация хранится в </w:t>
            </w:r>
            <w:proofErr w:type="spellStart"/>
            <w:r w:rsidRPr="001C045D">
              <w:t>СГЭМОиООС</w:t>
            </w:r>
            <w:proofErr w:type="spellEnd"/>
            <w:r w:rsidRPr="001C045D">
              <w:t xml:space="preserve"> УП «МИНГАЗ».</w:t>
            </w:r>
          </w:p>
          <w:p w14:paraId="16C0C183" w14:textId="77777777" w:rsidR="001C045D" w:rsidRPr="001C045D" w:rsidRDefault="001C045D" w:rsidP="001C045D">
            <w:pPr>
              <w:tabs>
                <w:tab w:val="left" w:pos="2300"/>
              </w:tabs>
              <w:jc w:val="both"/>
            </w:pPr>
            <w:r w:rsidRPr="001C045D">
              <w:t>Доступ информации по письменному запросу (тел. (017)2992880, root@mingas.by).</w:t>
            </w:r>
          </w:p>
        </w:tc>
      </w:tr>
      <w:tr w:rsidR="001C045D" w:rsidRPr="00913C45" w14:paraId="5E159F39" w14:textId="77777777" w:rsidTr="007E2290">
        <w:trPr>
          <w:trHeight w:val="44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0712" w14:textId="77777777" w:rsidR="001C045D" w:rsidRPr="00117892" w:rsidRDefault="001C045D" w:rsidP="001C045D">
            <w:pPr>
              <w:jc w:val="center"/>
              <w:rPr>
                <w:b/>
              </w:rPr>
            </w:pPr>
            <w:r w:rsidRPr="00117892">
              <w:rPr>
                <w:b/>
              </w:rPr>
              <w:t>4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2490" w14:textId="77777777" w:rsidR="001C045D" w:rsidRPr="00117892" w:rsidRDefault="001C045D" w:rsidP="001C045D">
            <w:pPr>
              <w:jc w:val="both"/>
              <w:rPr>
                <w:b/>
              </w:rPr>
            </w:pPr>
            <w:r w:rsidRPr="00117892">
              <w:rPr>
                <w:b/>
              </w:rPr>
              <w:t xml:space="preserve">Ведение </w:t>
            </w:r>
            <w:r w:rsidR="00117892" w:rsidRPr="00117892">
              <w:rPr>
                <w:b/>
              </w:rPr>
              <w:t>государственного реестра экологической информации о состоянии окружающей среды и воздействий на нее, включая реестры</w:t>
            </w:r>
            <w:r w:rsidRPr="00117892">
              <w:rPr>
                <w:b/>
              </w:rPr>
              <w:t xml:space="preserve"> </w:t>
            </w:r>
            <w:r w:rsidR="00117892" w:rsidRPr="00117892">
              <w:rPr>
                <w:b/>
              </w:rPr>
              <w:t>экологической информации обладателей экологической информации, государственных кадастров природных ресурсов и воздействий на окружающую среду и (или) их составных частей (регистры, реестры)</w:t>
            </w:r>
          </w:p>
        </w:tc>
      </w:tr>
      <w:tr w:rsidR="001C045D" w:rsidRPr="00913C45" w14:paraId="56E8E0F5" w14:textId="77777777" w:rsidTr="007E2290">
        <w:trPr>
          <w:gridAfter w:val="1"/>
          <w:wAfter w:w="10" w:type="pct"/>
          <w:trHeight w:val="56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A31BC" w14:textId="77777777" w:rsidR="001C045D" w:rsidRPr="00A7324B" w:rsidRDefault="001C045D" w:rsidP="001C045D">
            <w:pPr>
              <w:tabs>
                <w:tab w:val="left" w:pos="2300"/>
              </w:tabs>
              <w:jc w:val="center"/>
            </w:pPr>
            <w:r w:rsidRPr="00A7324B">
              <w:t>4.1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E5F2" w14:textId="77777777" w:rsidR="001C045D" w:rsidRPr="00A7324B" w:rsidRDefault="00A7324B" w:rsidP="001C045D"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3714" w14:textId="77777777" w:rsidR="001C045D" w:rsidRPr="00A7324B" w:rsidRDefault="001C045D" w:rsidP="001C045D">
            <w:r w:rsidRPr="00A7324B">
              <w:t>Ведение учета воздействий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BCA7" w14:textId="77777777" w:rsidR="001C045D" w:rsidRPr="00A7324B" w:rsidRDefault="001C045D" w:rsidP="001C045D">
            <w:pPr>
              <w:tabs>
                <w:tab w:val="left" w:pos="2300"/>
              </w:tabs>
              <w:jc w:val="both"/>
            </w:pPr>
            <w:r w:rsidRPr="00A7324B">
              <w:t>Перечень экологических аспектов УП «МИНГАЗ»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729F6" w14:textId="77777777" w:rsidR="001C045D" w:rsidRPr="00A7324B" w:rsidRDefault="001C045D" w:rsidP="001C045D">
            <w:pPr>
              <w:jc w:val="both"/>
            </w:pPr>
            <w:r w:rsidRPr="00A7324B">
              <w:t xml:space="preserve">Информация   хранится в </w:t>
            </w:r>
            <w:proofErr w:type="spellStart"/>
            <w:r w:rsidRPr="00A7324B">
              <w:t>СГЭМОиООС</w:t>
            </w:r>
            <w:proofErr w:type="spellEnd"/>
            <w:r w:rsidRPr="00A7324B">
              <w:t xml:space="preserve"> УП «МИНГАЗ».</w:t>
            </w:r>
          </w:p>
          <w:p w14:paraId="6261A44C" w14:textId="77777777" w:rsidR="001C045D" w:rsidRPr="00A7324B" w:rsidRDefault="001C045D" w:rsidP="001C045D">
            <w:pPr>
              <w:jc w:val="both"/>
            </w:pPr>
            <w:r w:rsidRPr="00A7324B">
              <w:t>Доступ информации по письменному запросу (тел. (017)2992880, root@mingas.by).</w:t>
            </w:r>
          </w:p>
        </w:tc>
      </w:tr>
      <w:tr w:rsidR="001C045D" w:rsidRPr="00913C45" w14:paraId="29D8ABEC" w14:textId="77777777" w:rsidTr="00A7324B">
        <w:trPr>
          <w:gridAfter w:val="1"/>
          <w:wAfter w:w="10" w:type="pct"/>
          <w:trHeight w:val="82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AFFAE" w14:textId="77777777" w:rsidR="001C045D" w:rsidRPr="00A7324B" w:rsidRDefault="001C045D" w:rsidP="001C045D">
            <w:pPr>
              <w:tabs>
                <w:tab w:val="left" w:pos="2300"/>
              </w:tabs>
              <w:jc w:val="center"/>
            </w:pPr>
            <w:r w:rsidRPr="00A7324B">
              <w:t>4.2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8689" w14:textId="77777777" w:rsidR="001C045D" w:rsidRPr="00A7324B" w:rsidRDefault="00A7324B" w:rsidP="001C045D"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04D2" w14:textId="77777777" w:rsidR="001C045D" w:rsidRPr="00A7324B" w:rsidRDefault="00A7324B" w:rsidP="001C045D">
            <w:r w:rsidRPr="00A7324B">
              <w:t>Ведение учета воздействий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AB7F7" w14:textId="77777777" w:rsidR="001C045D" w:rsidRPr="00A7324B" w:rsidRDefault="001C045D" w:rsidP="001C045D">
            <w:pPr>
              <w:tabs>
                <w:tab w:val="left" w:pos="2300"/>
              </w:tabs>
              <w:jc w:val="both"/>
            </w:pPr>
            <w:r w:rsidRPr="00A7324B">
              <w:t>Перечень значимых экологических аспектов, рисков и возможностей УП «МИНГАЗ»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06A1A" w14:textId="77777777" w:rsidR="00A7324B" w:rsidRPr="00A7324B" w:rsidRDefault="00A7324B" w:rsidP="00A7324B">
            <w:pPr>
              <w:jc w:val="both"/>
            </w:pPr>
            <w:r w:rsidRPr="00A7324B">
              <w:t xml:space="preserve">Информация   хранится в </w:t>
            </w:r>
            <w:proofErr w:type="spellStart"/>
            <w:r w:rsidRPr="00A7324B">
              <w:t>СГЭМОиООС</w:t>
            </w:r>
            <w:proofErr w:type="spellEnd"/>
            <w:r w:rsidRPr="00A7324B">
              <w:t xml:space="preserve"> УП «МИНГАЗ».</w:t>
            </w:r>
          </w:p>
          <w:p w14:paraId="4D434C73" w14:textId="77777777" w:rsidR="001C045D" w:rsidRPr="00A7324B" w:rsidRDefault="00A7324B" w:rsidP="00A7324B">
            <w:pPr>
              <w:jc w:val="both"/>
            </w:pPr>
            <w:r w:rsidRPr="00A7324B">
              <w:t>Доступ информации по письменному запросу (тел. (017)2992880, root@mingas.by).</w:t>
            </w:r>
          </w:p>
        </w:tc>
      </w:tr>
      <w:tr w:rsidR="001C045D" w:rsidRPr="00913C45" w14:paraId="02800296" w14:textId="77777777" w:rsidTr="00A7324B">
        <w:trPr>
          <w:gridAfter w:val="1"/>
          <w:wAfter w:w="10" w:type="pct"/>
          <w:trHeight w:val="56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55E5" w14:textId="77777777" w:rsidR="001C045D" w:rsidRPr="00A7324B" w:rsidRDefault="001C045D" w:rsidP="001C045D">
            <w:pPr>
              <w:tabs>
                <w:tab w:val="left" w:pos="2300"/>
              </w:tabs>
              <w:jc w:val="center"/>
            </w:pPr>
            <w:r w:rsidRPr="00A7324B">
              <w:t>4.3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383E" w14:textId="77777777" w:rsidR="001C045D" w:rsidRPr="00A7324B" w:rsidRDefault="00A7324B" w:rsidP="001C045D"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545A" w14:textId="77777777" w:rsidR="001C045D" w:rsidRPr="00A7324B" w:rsidRDefault="00A7324B" w:rsidP="001C045D">
            <w:r w:rsidRPr="00A7324B">
              <w:t>Ведение учета воздействий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D284" w14:textId="77777777" w:rsidR="001C045D" w:rsidRPr="00A7324B" w:rsidRDefault="001C045D" w:rsidP="001C045D">
            <w:pPr>
              <w:tabs>
                <w:tab w:val="left" w:pos="2300"/>
              </w:tabs>
              <w:jc w:val="both"/>
            </w:pPr>
            <w:r w:rsidRPr="00A7324B">
              <w:t>Перечень экологических аспектов УП «МИНГАЗ», связанных с инцидентами и авариями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F948" w14:textId="77777777" w:rsidR="00A7324B" w:rsidRPr="00A7324B" w:rsidRDefault="00A7324B" w:rsidP="00A7324B">
            <w:pPr>
              <w:jc w:val="both"/>
            </w:pPr>
            <w:r w:rsidRPr="00A7324B">
              <w:t xml:space="preserve">Информация   хранится в </w:t>
            </w:r>
            <w:proofErr w:type="spellStart"/>
            <w:r w:rsidRPr="00A7324B">
              <w:t>СГЭМОиООС</w:t>
            </w:r>
            <w:proofErr w:type="spellEnd"/>
            <w:r w:rsidRPr="00A7324B">
              <w:t xml:space="preserve"> УП «МИНГАЗ».</w:t>
            </w:r>
          </w:p>
          <w:p w14:paraId="7A860523" w14:textId="77777777" w:rsidR="001C045D" w:rsidRPr="00A7324B" w:rsidRDefault="00A7324B" w:rsidP="00A7324B">
            <w:pPr>
              <w:jc w:val="both"/>
            </w:pPr>
            <w:r w:rsidRPr="00A7324B">
              <w:t>Доступ информации по письменному запросу (тел. (017)2992880, root@mingas.by).</w:t>
            </w:r>
          </w:p>
        </w:tc>
      </w:tr>
      <w:tr w:rsidR="001C045D" w:rsidRPr="00913C45" w14:paraId="3504DFFC" w14:textId="77777777" w:rsidTr="007E2290">
        <w:trPr>
          <w:trHeight w:val="83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D324" w14:textId="77777777" w:rsidR="001C045D" w:rsidRPr="00F825C9" w:rsidRDefault="001C045D" w:rsidP="001C045D">
            <w:pPr>
              <w:jc w:val="center"/>
              <w:rPr>
                <w:b/>
              </w:rPr>
            </w:pPr>
            <w:r w:rsidRPr="00F825C9">
              <w:rPr>
                <w:b/>
              </w:rPr>
              <w:t>5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CAB9" w14:textId="77777777" w:rsidR="001C045D" w:rsidRPr="00F825C9" w:rsidRDefault="001C045D" w:rsidP="001C045D">
            <w:pPr>
              <w:jc w:val="both"/>
              <w:rPr>
                <w:b/>
              </w:rPr>
            </w:pPr>
            <w:r w:rsidRPr="00F825C9">
              <w:rPr>
                <w:b/>
              </w:rPr>
              <w:t xml:space="preserve">Предоставление лицензий на осуществление деятельности, связанной с воздействием на окружающую среду, </w:t>
            </w:r>
            <w:r w:rsidR="00F825C9" w:rsidRPr="00F825C9">
              <w:rPr>
                <w:b/>
              </w:rPr>
              <w:t xml:space="preserve">внесение в них </w:t>
            </w:r>
            <w:r w:rsidRPr="00F825C9">
              <w:rPr>
                <w:b/>
              </w:rPr>
              <w:t>изменени</w:t>
            </w:r>
            <w:r w:rsidR="00F825C9" w:rsidRPr="00F825C9">
              <w:rPr>
                <w:b/>
              </w:rPr>
              <w:t>й</w:t>
            </w:r>
            <w:r w:rsidRPr="00F825C9">
              <w:rPr>
                <w:b/>
              </w:rPr>
              <w:t>,</w:t>
            </w:r>
            <w:r w:rsidR="00F825C9" w:rsidRPr="00F825C9">
              <w:rPr>
                <w:b/>
              </w:rPr>
              <w:t xml:space="preserve"> приостановления, возобновления, прекращения этих лицензий, выдачи иных разрешительных документов, на основании которых осуществляется природопользование, внесения изменений в эти разрешительные документы, продления срока их действия, </w:t>
            </w:r>
            <w:r w:rsidRPr="00F825C9">
              <w:rPr>
                <w:b/>
              </w:rPr>
              <w:t xml:space="preserve"> приостановлени</w:t>
            </w:r>
            <w:r w:rsidR="00F825C9" w:rsidRPr="00F825C9">
              <w:rPr>
                <w:b/>
              </w:rPr>
              <w:t>я</w:t>
            </w:r>
            <w:r w:rsidRPr="00F825C9">
              <w:rPr>
                <w:b/>
              </w:rPr>
              <w:t>, возобновлени</w:t>
            </w:r>
            <w:r w:rsidR="00F825C9" w:rsidRPr="00F825C9">
              <w:rPr>
                <w:b/>
              </w:rPr>
              <w:t>я</w:t>
            </w:r>
            <w:r w:rsidRPr="00F825C9">
              <w:rPr>
                <w:b/>
              </w:rPr>
              <w:t>, прекращени</w:t>
            </w:r>
            <w:r w:rsidR="00F825C9" w:rsidRPr="00F825C9">
              <w:rPr>
                <w:b/>
              </w:rPr>
              <w:t>я</w:t>
            </w:r>
            <w:r w:rsidRPr="00F825C9">
              <w:rPr>
                <w:b/>
              </w:rPr>
              <w:t xml:space="preserve"> действия либо аннулировани</w:t>
            </w:r>
            <w:r w:rsidR="00F825C9" w:rsidRPr="00F825C9">
              <w:rPr>
                <w:b/>
              </w:rPr>
              <w:t>я этих разрешительных документов</w:t>
            </w:r>
          </w:p>
        </w:tc>
      </w:tr>
      <w:tr w:rsidR="001C045D" w:rsidRPr="00913C45" w14:paraId="55E6036C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18766" w14:textId="77777777" w:rsidR="001C045D" w:rsidRPr="00322807" w:rsidRDefault="001C045D" w:rsidP="001C045D">
            <w:pPr>
              <w:jc w:val="center"/>
            </w:pPr>
            <w:r w:rsidRPr="00322807">
              <w:t>5.1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22C5" w14:textId="77777777" w:rsidR="001C045D" w:rsidRPr="00913C45" w:rsidRDefault="00322807" w:rsidP="001C045D">
            <w:pPr>
              <w:jc w:val="both"/>
              <w:rPr>
                <w:highlight w:val="yellow"/>
              </w:rPr>
            </w:pPr>
            <w:r w:rsidRPr="00F34746">
              <w:t>филиал «Бубны», 222420, Минская обл., Вилейский р-н, д. Бубны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9F11" w14:textId="77777777" w:rsidR="001C045D" w:rsidRPr="00322807" w:rsidRDefault="001C045D" w:rsidP="001C045D">
            <w:pPr>
              <w:jc w:val="both"/>
            </w:pPr>
            <w:r w:rsidRPr="00322807">
              <w:t>Информация о комплексном воздействии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39E9" w14:textId="77777777" w:rsidR="001C045D" w:rsidRPr="00913C45" w:rsidRDefault="001170BE" w:rsidP="001C045D">
            <w:pPr>
              <w:jc w:val="both"/>
              <w:rPr>
                <w:highlight w:val="yellow"/>
              </w:rPr>
            </w:pPr>
            <w:r>
              <w:t>КПР</w:t>
            </w:r>
            <w:r w:rsidR="001C045D" w:rsidRPr="00167033">
              <w:t xml:space="preserve"> филиала «Бубны» </w:t>
            </w:r>
            <w:r w:rsidR="001C045D" w:rsidRPr="00167033">
              <w:br/>
              <w:t xml:space="preserve">№ 97 от 01.06.2019 (с изм. от 24.12.2020) </w:t>
            </w:r>
            <w:r w:rsidR="001C045D" w:rsidRPr="00167033">
              <w:br/>
              <w:t>(срок действия – до 31.12.2028)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782FF" w14:textId="77777777" w:rsidR="001C045D" w:rsidRPr="007952E6" w:rsidRDefault="007952E6" w:rsidP="001C045D">
            <w:pPr>
              <w:jc w:val="both"/>
            </w:pPr>
            <w:r w:rsidRPr="007952E6">
              <w:t>Разрешение</w:t>
            </w:r>
            <w:r w:rsidR="001C045D" w:rsidRPr="007952E6">
              <w:t xml:space="preserve"> хранится в </w:t>
            </w:r>
            <w:proofErr w:type="spellStart"/>
            <w:r w:rsidR="001C045D" w:rsidRPr="007952E6">
              <w:t>СГЭМОиООС</w:t>
            </w:r>
            <w:proofErr w:type="spellEnd"/>
            <w:r w:rsidR="001C045D" w:rsidRPr="007952E6">
              <w:t xml:space="preserve"> УП «МИНГАЗ». </w:t>
            </w:r>
          </w:p>
          <w:p w14:paraId="7F896B4A" w14:textId="77777777" w:rsidR="001C045D" w:rsidRPr="007952E6" w:rsidRDefault="001C045D" w:rsidP="001C045D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1C045D" w:rsidRPr="00913C45" w14:paraId="6E9A8D32" w14:textId="77777777" w:rsidTr="00322807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24B7" w14:textId="77777777" w:rsidR="001C045D" w:rsidRPr="00322807" w:rsidRDefault="001C045D" w:rsidP="001C045D">
            <w:pPr>
              <w:jc w:val="center"/>
            </w:pPr>
            <w:r w:rsidRPr="00322807">
              <w:lastRenderedPageBreak/>
              <w:t>5.2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828E" w14:textId="77777777" w:rsidR="001C045D" w:rsidRPr="00913C45" w:rsidRDefault="00322807" w:rsidP="001C045D">
            <w:pPr>
              <w:rPr>
                <w:highlight w:val="yellow"/>
              </w:rPr>
            </w:pPr>
            <w:r w:rsidRPr="001C045D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6803" w14:textId="77777777" w:rsidR="001C045D" w:rsidRPr="00322807" w:rsidRDefault="00322807" w:rsidP="001C045D">
            <w:r w:rsidRPr="00322807">
              <w:t>Информация о комплексном воздействии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7208B" w14:textId="77777777" w:rsidR="001C045D" w:rsidRPr="00167033" w:rsidRDefault="001170BE" w:rsidP="001C045D">
            <w:r>
              <w:t>КПР</w:t>
            </w:r>
            <w:r w:rsidR="001C045D" w:rsidRPr="00167033">
              <w:t xml:space="preserve"> филиала «ТБЗ «Сергеевичское» № 139 от 07.05.2021 (с изм. от 09.09.2021, от 02.08.2022</w:t>
            </w:r>
            <w:r w:rsidR="00167033" w:rsidRPr="00167033">
              <w:t>,10.04.2023, 01.10.2023</w:t>
            </w:r>
            <w:r w:rsidR="001C045D" w:rsidRPr="00167033">
              <w:t xml:space="preserve">) </w:t>
            </w:r>
          </w:p>
          <w:p w14:paraId="7AA84C16" w14:textId="77777777" w:rsidR="001C045D" w:rsidRPr="00167033" w:rsidRDefault="001C045D" w:rsidP="001C045D">
            <w:r w:rsidRPr="00167033">
              <w:t>(срок действия – до 06.05.2031)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CECC" w14:textId="77777777" w:rsidR="001C045D" w:rsidRPr="007952E6" w:rsidRDefault="007952E6" w:rsidP="001C045D">
            <w:pPr>
              <w:jc w:val="both"/>
            </w:pPr>
            <w:r w:rsidRPr="007952E6">
              <w:t>Разрешение</w:t>
            </w:r>
            <w:r w:rsidR="001C045D" w:rsidRPr="007952E6">
              <w:t xml:space="preserve"> хранится в </w:t>
            </w:r>
            <w:proofErr w:type="spellStart"/>
            <w:r w:rsidR="001C045D" w:rsidRPr="007952E6">
              <w:t>СГЭМОиООС</w:t>
            </w:r>
            <w:proofErr w:type="spellEnd"/>
            <w:r w:rsidR="001C045D" w:rsidRPr="007952E6">
              <w:t xml:space="preserve"> УП «МИНГАЗ». </w:t>
            </w:r>
          </w:p>
          <w:p w14:paraId="19B923AE" w14:textId="77777777" w:rsidR="001C045D" w:rsidRPr="007952E6" w:rsidRDefault="001C045D" w:rsidP="001C045D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1C045D" w:rsidRPr="00913C45" w14:paraId="1B7EA293" w14:textId="77777777" w:rsidTr="007E2290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9FD7" w14:textId="77777777" w:rsidR="001C045D" w:rsidRPr="007952E6" w:rsidRDefault="001C045D" w:rsidP="001C045D">
            <w:pPr>
              <w:jc w:val="center"/>
            </w:pPr>
            <w:r w:rsidRPr="007952E6">
              <w:t>5.3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CB82" w14:textId="77777777" w:rsidR="001C045D" w:rsidRPr="00913C45" w:rsidRDefault="007952E6" w:rsidP="001C045D">
            <w:pPr>
              <w:jc w:val="both"/>
              <w:rPr>
                <w:highlight w:val="yellow"/>
              </w:rPr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AE9E2" w14:textId="77777777" w:rsidR="001C045D" w:rsidRPr="007952E6" w:rsidRDefault="001C045D" w:rsidP="001C045D">
            <w:pPr>
              <w:jc w:val="both"/>
            </w:pPr>
            <w:r w:rsidRPr="007952E6">
              <w:t>Информация о перечне и количестве отходов производства, разрешенных к захоронению      на объектах захоронения отходов.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4AA8" w14:textId="77777777" w:rsidR="001C045D" w:rsidRPr="007952E6" w:rsidRDefault="001C045D" w:rsidP="001C045D">
            <w:pPr>
              <w:rPr>
                <w:rStyle w:val="FontStyle27"/>
              </w:rPr>
            </w:pPr>
            <w:r w:rsidRPr="007952E6">
              <w:t xml:space="preserve">Разрешение на хранение и захоронение отходов производства </w:t>
            </w:r>
            <w:r w:rsidRPr="007952E6">
              <w:br/>
              <w:t xml:space="preserve">УП «МИНГАЗ» (для объектов </w:t>
            </w:r>
            <w:r w:rsidRPr="007952E6">
              <w:br/>
              <w:t xml:space="preserve">УП «МИНГАЗ», расположенных в </w:t>
            </w:r>
            <w:proofErr w:type="spellStart"/>
            <w:r w:rsidRPr="007952E6">
              <w:t>г.Минске</w:t>
            </w:r>
            <w:proofErr w:type="spellEnd"/>
            <w:r w:rsidRPr="007952E6">
              <w:t xml:space="preserve">) </w:t>
            </w:r>
            <w:r w:rsidRPr="007952E6">
              <w:br/>
              <w:t>№ 22 от 06.12.2019</w:t>
            </w:r>
            <w:r w:rsidR="007952E6" w:rsidRPr="007952E6">
              <w:t xml:space="preserve"> (с изм. от 21.09.2023)</w:t>
            </w:r>
            <w:r w:rsidRPr="007952E6">
              <w:t xml:space="preserve">. </w:t>
            </w:r>
            <w:r w:rsidRPr="007952E6">
              <w:br/>
              <w:t>(срок действия – до 05.12.2024)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BFAC7" w14:textId="77777777" w:rsidR="001C045D" w:rsidRPr="007952E6" w:rsidRDefault="007952E6" w:rsidP="001C045D">
            <w:pPr>
              <w:jc w:val="both"/>
            </w:pPr>
            <w:r w:rsidRPr="007952E6">
              <w:t>Разрешение</w:t>
            </w:r>
            <w:r w:rsidR="001C045D" w:rsidRPr="007952E6">
              <w:t xml:space="preserve"> хранится в </w:t>
            </w:r>
            <w:proofErr w:type="spellStart"/>
            <w:r w:rsidR="001C045D" w:rsidRPr="007952E6">
              <w:t>СГЭМОиООС</w:t>
            </w:r>
            <w:proofErr w:type="spellEnd"/>
            <w:r w:rsidR="001C045D" w:rsidRPr="007952E6">
              <w:t xml:space="preserve"> УП «МИНГАЗ». </w:t>
            </w:r>
          </w:p>
          <w:p w14:paraId="17E085ED" w14:textId="77777777" w:rsidR="001C045D" w:rsidRPr="007952E6" w:rsidRDefault="001C045D" w:rsidP="001C045D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1C045D" w:rsidRPr="00913C45" w14:paraId="3A3622C8" w14:textId="77777777" w:rsidTr="007952E6">
        <w:trPr>
          <w:gridAfter w:val="1"/>
          <w:wAfter w:w="10" w:type="pct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B432" w14:textId="77777777" w:rsidR="001C045D" w:rsidRPr="007952E6" w:rsidRDefault="001C045D" w:rsidP="001C045D">
            <w:pPr>
              <w:jc w:val="center"/>
            </w:pPr>
            <w:r w:rsidRPr="007952E6">
              <w:t>5.4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D75B" w14:textId="77777777" w:rsidR="001C045D" w:rsidRPr="00913C45" w:rsidRDefault="007952E6" w:rsidP="001C045D">
            <w:pPr>
              <w:rPr>
                <w:highlight w:val="yellow"/>
              </w:rPr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74D5" w14:textId="77777777" w:rsidR="001C045D" w:rsidRPr="007952E6" w:rsidRDefault="007952E6" w:rsidP="001C045D">
            <w:r w:rsidRPr="007952E6">
              <w:t>Информация о перечне и количестве отходов производства, разрешенных к захоронению      на объектах захоронения отходов.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E0C1" w14:textId="77777777" w:rsidR="001C045D" w:rsidRPr="007952E6" w:rsidRDefault="001C045D" w:rsidP="001C045D">
            <w:r w:rsidRPr="007952E6">
              <w:t xml:space="preserve">Разрешение на хранение и захоронение отходов УП МИНГАЗ (для объектов УП «МИНГАЗ», расположенных в Минском районе) </w:t>
            </w:r>
            <w:r w:rsidRPr="007952E6">
              <w:br/>
              <w:t>№ 2239 от 04.06.2020</w:t>
            </w:r>
            <w:r w:rsidR="007952E6" w:rsidRPr="007952E6">
              <w:t xml:space="preserve"> (с изм. от 31.08.2023)</w:t>
            </w:r>
            <w:r w:rsidRPr="007952E6">
              <w:t xml:space="preserve">. </w:t>
            </w:r>
            <w:r w:rsidRPr="007952E6">
              <w:br/>
              <w:t>(срок действия – до 03.06.2025)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09A2" w14:textId="77777777" w:rsidR="001C045D" w:rsidRPr="007952E6" w:rsidRDefault="007952E6" w:rsidP="001C045D">
            <w:pPr>
              <w:jc w:val="both"/>
            </w:pPr>
            <w:r w:rsidRPr="007952E6">
              <w:t>Разрешение</w:t>
            </w:r>
            <w:r w:rsidR="001C045D" w:rsidRPr="007952E6">
              <w:t xml:space="preserve"> хранится в </w:t>
            </w:r>
            <w:proofErr w:type="spellStart"/>
            <w:r w:rsidR="001C045D" w:rsidRPr="007952E6">
              <w:t>СГЭМОиООС</w:t>
            </w:r>
            <w:proofErr w:type="spellEnd"/>
            <w:r w:rsidR="001C045D" w:rsidRPr="007952E6">
              <w:t xml:space="preserve"> УП «МИНГАЗ». </w:t>
            </w:r>
          </w:p>
          <w:p w14:paraId="17A54433" w14:textId="77777777" w:rsidR="001C045D" w:rsidRPr="007952E6" w:rsidRDefault="001C045D" w:rsidP="001C045D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1C045D" w:rsidRPr="00913C45" w14:paraId="1A30D11D" w14:textId="77777777" w:rsidTr="007E2290">
        <w:trPr>
          <w:gridAfter w:val="1"/>
          <w:wAfter w:w="10" w:type="pct"/>
          <w:trHeight w:val="209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2CB8" w14:textId="77777777" w:rsidR="001C045D" w:rsidRPr="007952E6" w:rsidRDefault="001C045D" w:rsidP="001C045D">
            <w:pPr>
              <w:jc w:val="center"/>
            </w:pPr>
            <w:r w:rsidRPr="007952E6">
              <w:t>5.5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756B" w14:textId="77777777" w:rsidR="001C045D" w:rsidRPr="007952E6" w:rsidRDefault="00581060" w:rsidP="001C045D">
            <w:pPr>
              <w:jc w:val="both"/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7D44" w14:textId="77777777" w:rsidR="001C045D" w:rsidRPr="007952E6" w:rsidRDefault="001C045D" w:rsidP="001C045D">
            <w:pPr>
              <w:jc w:val="both"/>
            </w:pPr>
            <w:r w:rsidRPr="007952E6">
              <w:t>Информация о перечне и количестве загрязняющих веществ, разрешенных к выбросу в атмосферный воздух объектами воздействия на атмосферный воздух, имеющими стационарные источники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42B0" w14:textId="77777777" w:rsidR="001C045D" w:rsidRPr="007952E6" w:rsidRDefault="00C04004" w:rsidP="001C045D">
            <w:r w:rsidRPr="00C04004">
              <w:t xml:space="preserve">Разрешение </w:t>
            </w:r>
            <w:r>
              <w:t>на</w:t>
            </w:r>
            <w:r w:rsidRPr="00C04004">
              <w:t xml:space="preserve"> </w:t>
            </w:r>
            <w:r w:rsidR="00581060" w:rsidRPr="007952E6">
              <w:t>выброс</w:t>
            </w:r>
            <w:r w:rsidR="00581060">
              <w:t>ы загрязняющих веществ</w:t>
            </w:r>
            <w:r w:rsidR="00581060" w:rsidRPr="007952E6">
              <w:t xml:space="preserve"> в атмосферный воздух </w:t>
            </w:r>
            <w:r w:rsidRPr="00C04004">
              <w:t>от 30.05.2024 №07</w:t>
            </w:r>
            <w:r w:rsidR="00581060">
              <w:t>/</w:t>
            </w:r>
            <w:r w:rsidRPr="00C04004">
              <w:t xml:space="preserve">00.7069 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417D" w14:textId="77777777" w:rsidR="00581060" w:rsidRPr="007952E6" w:rsidRDefault="00581060" w:rsidP="00581060">
            <w:pPr>
              <w:jc w:val="both"/>
            </w:pPr>
            <w:r w:rsidRPr="007952E6">
              <w:t xml:space="preserve">Разрешение хранится в </w:t>
            </w:r>
            <w:proofErr w:type="spellStart"/>
            <w:r w:rsidRPr="007952E6">
              <w:t>СГЭМОиООС</w:t>
            </w:r>
            <w:proofErr w:type="spellEnd"/>
            <w:r w:rsidRPr="007952E6">
              <w:t xml:space="preserve"> УП «МИНГАЗ». </w:t>
            </w:r>
          </w:p>
          <w:p w14:paraId="7604334C" w14:textId="77777777" w:rsidR="001C045D" w:rsidRPr="007952E6" w:rsidRDefault="00581060" w:rsidP="00581060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581060" w:rsidRPr="00913C45" w14:paraId="3E68EFFF" w14:textId="77777777" w:rsidTr="007E2290">
        <w:trPr>
          <w:gridAfter w:val="1"/>
          <w:wAfter w:w="10" w:type="pct"/>
          <w:trHeight w:val="209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0B97" w14:textId="77777777" w:rsidR="00581060" w:rsidRPr="007952E6" w:rsidRDefault="00581060" w:rsidP="00581060">
            <w:pPr>
              <w:jc w:val="center"/>
            </w:pPr>
            <w:r w:rsidRPr="007952E6">
              <w:lastRenderedPageBreak/>
              <w:t>5.6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99B1" w14:textId="77777777" w:rsidR="00581060" w:rsidRPr="007952E6" w:rsidRDefault="00581060" w:rsidP="00581060">
            <w:pPr>
              <w:jc w:val="both"/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DC1C" w14:textId="77777777" w:rsidR="00581060" w:rsidRPr="007952E6" w:rsidRDefault="00581060" w:rsidP="00581060">
            <w:pPr>
              <w:jc w:val="both"/>
            </w:pPr>
            <w:r w:rsidRPr="007952E6">
              <w:t>Информация о перечне и количестве загрязняющих веществ, разрешенных к выбросу в атмосферный воздух объектами воздействия на атмосферный воздух, имеющими стационарные источники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22F3" w14:textId="77777777" w:rsidR="00581060" w:rsidRPr="00C04004" w:rsidRDefault="00581060" w:rsidP="00581060">
            <w:r w:rsidRPr="00C04004">
              <w:t xml:space="preserve">Разрешение </w:t>
            </w:r>
            <w:r>
              <w:t>на</w:t>
            </w:r>
            <w:r w:rsidRPr="00C04004">
              <w:t xml:space="preserve"> </w:t>
            </w:r>
            <w:r w:rsidRPr="007952E6">
              <w:t>выброс</w:t>
            </w:r>
            <w:r>
              <w:t>ы загрязняющих веществ</w:t>
            </w:r>
            <w:r w:rsidRPr="007952E6">
              <w:t xml:space="preserve"> в атмосферный воздух </w:t>
            </w:r>
            <w:r w:rsidRPr="00C04004">
              <w:t>от</w:t>
            </w:r>
            <w:r w:rsidRPr="00581060">
              <w:t xml:space="preserve"> 05.07.2024 №05</w:t>
            </w:r>
            <w:r>
              <w:t>/</w:t>
            </w:r>
            <w:r w:rsidRPr="00581060">
              <w:t>03.7224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72A8" w14:textId="77777777" w:rsidR="00581060" w:rsidRPr="007952E6" w:rsidRDefault="00581060" w:rsidP="00581060">
            <w:pPr>
              <w:jc w:val="both"/>
            </w:pPr>
            <w:r w:rsidRPr="007952E6">
              <w:t xml:space="preserve">Разрешение хранится в </w:t>
            </w:r>
            <w:proofErr w:type="spellStart"/>
            <w:r w:rsidRPr="007952E6">
              <w:t>СГЭМОиООС</w:t>
            </w:r>
            <w:proofErr w:type="spellEnd"/>
            <w:r w:rsidRPr="007952E6">
              <w:t xml:space="preserve"> УП «МИНГАЗ». </w:t>
            </w:r>
          </w:p>
          <w:p w14:paraId="4EA58194" w14:textId="77777777" w:rsidR="00581060" w:rsidRPr="007952E6" w:rsidRDefault="00581060" w:rsidP="00581060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581060" w:rsidRPr="00913C45" w14:paraId="08E56F70" w14:textId="77777777" w:rsidTr="007E2290">
        <w:trPr>
          <w:gridAfter w:val="1"/>
          <w:wAfter w:w="10" w:type="pct"/>
          <w:trHeight w:val="209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CC52" w14:textId="77777777" w:rsidR="00581060" w:rsidRPr="00B642D9" w:rsidRDefault="00581060" w:rsidP="00581060">
            <w:pPr>
              <w:jc w:val="center"/>
            </w:pPr>
            <w:r w:rsidRPr="00B642D9">
              <w:t>5.7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58F4" w14:textId="77777777" w:rsidR="00581060" w:rsidRPr="007952E6" w:rsidRDefault="00581060" w:rsidP="00581060">
            <w:pPr>
              <w:jc w:val="both"/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6973" w14:textId="77777777" w:rsidR="00581060" w:rsidRPr="007952E6" w:rsidRDefault="00581060" w:rsidP="00581060">
            <w:pPr>
              <w:jc w:val="both"/>
            </w:pPr>
            <w:r w:rsidRPr="007952E6">
              <w:t>Информация о перечне и количестве загрязняющих веществ, разрешенных к выбросу в атмосферный воздух объектами воздействия на атмосферный воздух, имеющими стационарные источники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2E55" w14:textId="77777777" w:rsidR="00581060" w:rsidRPr="00C04004" w:rsidRDefault="00581060" w:rsidP="00581060">
            <w:r w:rsidRPr="00C04004">
              <w:t xml:space="preserve">Разрешение </w:t>
            </w:r>
            <w:r>
              <w:t>на</w:t>
            </w:r>
            <w:r w:rsidRPr="00C04004">
              <w:t xml:space="preserve"> </w:t>
            </w:r>
            <w:r w:rsidRPr="007952E6">
              <w:t>выброс</w:t>
            </w:r>
            <w:r>
              <w:t>ы загрязняющих веществ</w:t>
            </w:r>
            <w:r w:rsidRPr="007952E6">
              <w:t xml:space="preserve"> в атмосферный воздух </w:t>
            </w:r>
            <w:r w:rsidRPr="00581060">
              <w:t>от 09.09.2024 №05</w:t>
            </w:r>
            <w:r>
              <w:t>/</w:t>
            </w:r>
            <w:r w:rsidRPr="00581060">
              <w:t>11.7237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2647" w14:textId="77777777" w:rsidR="00581060" w:rsidRPr="007952E6" w:rsidRDefault="00581060" w:rsidP="00581060">
            <w:pPr>
              <w:jc w:val="both"/>
            </w:pPr>
            <w:r w:rsidRPr="007952E6">
              <w:t xml:space="preserve">Разрешение хранится в </w:t>
            </w:r>
            <w:proofErr w:type="spellStart"/>
            <w:r w:rsidRPr="007952E6">
              <w:t>СГЭМОиООС</w:t>
            </w:r>
            <w:proofErr w:type="spellEnd"/>
            <w:r w:rsidRPr="007952E6">
              <w:t xml:space="preserve"> УП «МИНГАЗ». </w:t>
            </w:r>
          </w:p>
          <w:p w14:paraId="5AA862DC" w14:textId="77777777" w:rsidR="00581060" w:rsidRPr="007952E6" w:rsidRDefault="00581060" w:rsidP="00581060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581060" w:rsidRPr="00913C45" w14:paraId="5B834AA2" w14:textId="77777777" w:rsidTr="007E2290">
        <w:trPr>
          <w:gridAfter w:val="1"/>
          <w:wAfter w:w="10" w:type="pct"/>
          <w:trHeight w:val="209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C32C" w14:textId="77777777" w:rsidR="00581060" w:rsidRPr="007952E6" w:rsidRDefault="00581060" w:rsidP="00581060">
            <w:pPr>
              <w:jc w:val="center"/>
            </w:pPr>
            <w:r>
              <w:t>5.8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64A0" w14:textId="77777777" w:rsidR="00581060" w:rsidRPr="007952E6" w:rsidRDefault="00581060" w:rsidP="00581060">
            <w:pPr>
              <w:jc w:val="both"/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0858" w14:textId="77777777" w:rsidR="00581060" w:rsidRPr="007952E6" w:rsidRDefault="00581060" w:rsidP="00581060">
            <w:pPr>
              <w:jc w:val="both"/>
            </w:pPr>
            <w:r w:rsidRPr="007952E6">
              <w:t>Информация о перечне и количестве загрязняющих веществ, разрешенных к выбросу в атмосферный воздух объектами воздействия на атмосферный воздух, имеющими стационарные источники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F6FB" w14:textId="77777777" w:rsidR="00581060" w:rsidRPr="00C04004" w:rsidRDefault="00581060" w:rsidP="00581060">
            <w:r w:rsidRPr="00C04004">
              <w:t xml:space="preserve">Разрешение </w:t>
            </w:r>
            <w:r>
              <w:t>на</w:t>
            </w:r>
            <w:r w:rsidRPr="00C04004">
              <w:t xml:space="preserve"> </w:t>
            </w:r>
            <w:r w:rsidRPr="007952E6">
              <w:t>выброс</w:t>
            </w:r>
            <w:r>
              <w:t>ы загрязняющих веществ</w:t>
            </w:r>
            <w:r w:rsidRPr="007952E6">
              <w:t xml:space="preserve"> в атмосферный воздух </w:t>
            </w:r>
            <w:r w:rsidRPr="00C04004">
              <w:t>от</w:t>
            </w:r>
            <w:r>
              <w:t xml:space="preserve"> </w:t>
            </w:r>
            <w:r w:rsidRPr="00581060">
              <w:t>18.06.2024 №05</w:t>
            </w:r>
            <w:r>
              <w:t>/</w:t>
            </w:r>
            <w:r w:rsidRPr="00581060">
              <w:t>11.7211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BAF3" w14:textId="77777777" w:rsidR="00581060" w:rsidRPr="007952E6" w:rsidRDefault="00581060" w:rsidP="00581060">
            <w:pPr>
              <w:jc w:val="both"/>
            </w:pPr>
            <w:r w:rsidRPr="007952E6">
              <w:t xml:space="preserve">Разрешение хранится в </w:t>
            </w:r>
            <w:proofErr w:type="spellStart"/>
            <w:r w:rsidRPr="007952E6">
              <w:t>СГЭМОиООС</w:t>
            </w:r>
            <w:proofErr w:type="spellEnd"/>
            <w:r w:rsidRPr="007952E6">
              <w:t xml:space="preserve"> УП «МИНГАЗ». </w:t>
            </w:r>
          </w:p>
          <w:p w14:paraId="6110C5DB" w14:textId="77777777" w:rsidR="00581060" w:rsidRPr="007952E6" w:rsidRDefault="00581060" w:rsidP="00581060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581060" w:rsidRPr="00913C45" w14:paraId="20929392" w14:textId="77777777" w:rsidTr="007E2290">
        <w:trPr>
          <w:gridAfter w:val="1"/>
          <w:wAfter w:w="10" w:type="pct"/>
          <w:trHeight w:val="209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0E27" w14:textId="77777777" w:rsidR="00581060" w:rsidRPr="007952E6" w:rsidRDefault="00581060" w:rsidP="00581060">
            <w:pPr>
              <w:jc w:val="center"/>
            </w:pPr>
            <w:r>
              <w:t>5.9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DE2F" w14:textId="77777777" w:rsidR="00581060" w:rsidRPr="007952E6" w:rsidRDefault="00581060" w:rsidP="00581060">
            <w:pPr>
              <w:jc w:val="both"/>
            </w:pPr>
            <w:r w:rsidRPr="00A7324B">
              <w:t xml:space="preserve">УП «МИНГАЗ», 220037, </w:t>
            </w:r>
            <w:proofErr w:type="spellStart"/>
            <w:r w:rsidRPr="00A7324B">
              <w:t>г.Минск</w:t>
            </w:r>
            <w:proofErr w:type="spellEnd"/>
            <w:r w:rsidRPr="00A7324B">
              <w:t xml:space="preserve">, </w:t>
            </w:r>
            <w:proofErr w:type="spellStart"/>
            <w:r w:rsidRPr="00A7324B">
              <w:t>ул.Ботаническая</w:t>
            </w:r>
            <w:proofErr w:type="spellEnd"/>
            <w:r w:rsidRPr="00A7324B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A01F" w14:textId="77777777" w:rsidR="00581060" w:rsidRPr="007952E6" w:rsidRDefault="00581060" w:rsidP="00581060">
            <w:pPr>
              <w:jc w:val="both"/>
            </w:pPr>
            <w:r w:rsidRPr="007952E6">
              <w:t>Информация о перечне и количестве загрязняющих веществ, разрешенных к выбросу в атмосферный воздух объектами воздействия на атмосферный воздух, имеющими стационарные источники выбросов.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803B" w14:textId="77777777" w:rsidR="00581060" w:rsidRPr="00C04004" w:rsidRDefault="00581060" w:rsidP="00581060">
            <w:r w:rsidRPr="00C04004">
              <w:t xml:space="preserve">Разрешение </w:t>
            </w:r>
            <w:r>
              <w:t>на</w:t>
            </w:r>
            <w:r w:rsidRPr="00C04004">
              <w:t xml:space="preserve"> </w:t>
            </w:r>
            <w:r w:rsidRPr="007952E6">
              <w:t>выброс</w:t>
            </w:r>
            <w:r>
              <w:t>ы загрязняющих веществ</w:t>
            </w:r>
            <w:r w:rsidRPr="007952E6">
              <w:t xml:space="preserve"> в атмосферный воздух </w:t>
            </w:r>
            <w:r w:rsidRPr="00C04004">
              <w:t>от</w:t>
            </w:r>
            <w:r>
              <w:t xml:space="preserve"> </w:t>
            </w:r>
            <w:r w:rsidRPr="00581060">
              <w:t>31.05.2024 № 05</w:t>
            </w:r>
            <w:r>
              <w:t>/</w:t>
            </w:r>
            <w:r w:rsidRPr="00581060">
              <w:t>11.7208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2F67" w14:textId="77777777" w:rsidR="00581060" w:rsidRPr="007952E6" w:rsidRDefault="00581060" w:rsidP="00581060">
            <w:pPr>
              <w:jc w:val="both"/>
            </w:pPr>
            <w:r w:rsidRPr="007952E6">
              <w:t xml:space="preserve">Разрешение хранится в </w:t>
            </w:r>
            <w:proofErr w:type="spellStart"/>
            <w:r w:rsidRPr="007952E6">
              <w:t>СГЭМОиООС</w:t>
            </w:r>
            <w:proofErr w:type="spellEnd"/>
            <w:r w:rsidRPr="007952E6">
              <w:t xml:space="preserve"> УП «МИНГАЗ». </w:t>
            </w:r>
          </w:p>
          <w:p w14:paraId="1BA83F56" w14:textId="77777777" w:rsidR="00581060" w:rsidRPr="007952E6" w:rsidRDefault="00581060" w:rsidP="00581060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581060" w:rsidRPr="00913C45" w14:paraId="35A3FBF9" w14:textId="77777777" w:rsidTr="00581060">
        <w:trPr>
          <w:gridAfter w:val="1"/>
          <w:wAfter w:w="10" w:type="pct"/>
          <w:trHeight w:val="54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0CE6" w14:textId="77777777" w:rsidR="00581060" w:rsidRPr="007952E6" w:rsidRDefault="00581060" w:rsidP="00581060">
            <w:pPr>
              <w:jc w:val="center"/>
            </w:pPr>
            <w:r>
              <w:t>5.10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AAA0" w14:textId="77777777" w:rsidR="00581060" w:rsidRPr="007952E6" w:rsidRDefault="00581060" w:rsidP="00581060">
            <w:pPr>
              <w:jc w:val="both"/>
            </w:pPr>
            <w:r w:rsidRPr="007952E6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7226" w14:textId="77777777" w:rsidR="00581060" w:rsidRPr="007952E6" w:rsidRDefault="00581060" w:rsidP="00581060">
            <w:pPr>
              <w:jc w:val="both"/>
            </w:pPr>
            <w:r w:rsidRPr="007952E6">
              <w:t>Информация о введении в эксплуатацию объектов по использованию отходов.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F438" w14:textId="77777777" w:rsidR="00581060" w:rsidRPr="007952E6" w:rsidRDefault="00581060" w:rsidP="00581060">
            <w:r w:rsidRPr="007952E6">
              <w:t xml:space="preserve">Свидетельство о регистрации введенного в эксплуатацию объекта по использованию отходов и объекта хранения, захоронения и обезвреживания </w:t>
            </w:r>
            <w:r w:rsidRPr="007952E6">
              <w:lastRenderedPageBreak/>
              <w:t>отходов (с изм. от 05.12.2022)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EF13" w14:textId="77777777" w:rsidR="00581060" w:rsidRPr="007952E6" w:rsidRDefault="00581060" w:rsidP="00581060">
            <w:pPr>
              <w:jc w:val="both"/>
            </w:pPr>
            <w:r w:rsidRPr="007952E6">
              <w:lastRenderedPageBreak/>
              <w:t xml:space="preserve">Свидетельство хранится в </w:t>
            </w:r>
            <w:proofErr w:type="spellStart"/>
            <w:r w:rsidRPr="007952E6">
              <w:t>СГЭМОиООС</w:t>
            </w:r>
            <w:proofErr w:type="spellEnd"/>
            <w:r w:rsidRPr="007952E6">
              <w:t xml:space="preserve"> УП «МИНГАЗ». </w:t>
            </w:r>
          </w:p>
          <w:p w14:paraId="18956081" w14:textId="77777777" w:rsidR="00581060" w:rsidRPr="007952E6" w:rsidRDefault="00581060" w:rsidP="00581060">
            <w:pPr>
              <w:jc w:val="both"/>
            </w:pPr>
            <w:r w:rsidRPr="007952E6">
              <w:t>Доступ информации по письменному запросу (тел. (017)2992880, root@mingas.by).</w:t>
            </w:r>
          </w:p>
        </w:tc>
      </w:tr>
      <w:tr w:rsidR="00581060" w:rsidRPr="00913C45" w14:paraId="1957616A" w14:textId="77777777" w:rsidTr="00581060">
        <w:trPr>
          <w:gridAfter w:val="1"/>
          <w:wAfter w:w="10" w:type="pct"/>
          <w:trHeight w:val="580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4164" w14:textId="77777777" w:rsidR="00581060" w:rsidRPr="00B642D9" w:rsidRDefault="00581060" w:rsidP="00581060">
            <w:pPr>
              <w:jc w:val="center"/>
            </w:pPr>
            <w:r>
              <w:t>5.11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9389" w14:textId="77777777" w:rsidR="00581060" w:rsidRPr="00B642D9" w:rsidRDefault="00581060" w:rsidP="00581060">
            <w:pPr>
              <w:jc w:val="both"/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D27F" w14:textId="77777777" w:rsidR="00581060" w:rsidRPr="00B642D9" w:rsidRDefault="00581060" w:rsidP="00581060">
            <w:pPr>
              <w:jc w:val="both"/>
            </w:pPr>
            <w:r w:rsidRPr="00B642D9">
              <w:t>Информация о количестве добываемой (изымаемой) воды и сбрасываемой сточной воды.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4947" w14:textId="77777777" w:rsidR="00581060" w:rsidRPr="00B642D9" w:rsidRDefault="00581060" w:rsidP="00581060">
            <w:r w:rsidRPr="00B642D9">
              <w:t>-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AD4EC" w14:textId="77777777" w:rsidR="00581060" w:rsidRPr="00B642D9" w:rsidRDefault="00581060" w:rsidP="00581060">
            <w:r w:rsidRPr="00B642D9">
              <w:t>-</w:t>
            </w:r>
          </w:p>
        </w:tc>
      </w:tr>
      <w:tr w:rsidR="00581060" w:rsidRPr="00913C45" w14:paraId="7B1F73DD" w14:textId="77777777" w:rsidTr="007E2290">
        <w:trPr>
          <w:trHeight w:val="44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6C4" w14:textId="77777777" w:rsidR="00581060" w:rsidRPr="00322807" w:rsidRDefault="00581060" w:rsidP="00581060">
            <w:pPr>
              <w:jc w:val="center"/>
              <w:rPr>
                <w:b/>
              </w:rPr>
            </w:pPr>
            <w:r w:rsidRPr="00322807">
              <w:rPr>
                <w:b/>
              </w:rPr>
              <w:t>6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BD13" w14:textId="77777777" w:rsidR="00581060" w:rsidRPr="00322807" w:rsidRDefault="00581060" w:rsidP="00581060">
            <w:pPr>
              <w:jc w:val="both"/>
              <w:rPr>
                <w:b/>
              </w:rPr>
            </w:pPr>
            <w:r w:rsidRPr="00322807">
              <w:rPr>
                <w:b/>
              </w:rPr>
              <w:t>Проведение оценки воздействия на окружающую среду и стратегической экологической оценки</w:t>
            </w:r>
          </w:p>
        </w:tc>
      </w:tr>
      <w:tr w:rsidR="00581060" w:rsidRPr="00913C45" w14:paraId="0F882D7F" w14:textId="77777777" w:rsidTr="007E2290">
        <w:trPr>
          <w:gridAfter w:val="1"/>
          <w:wAfter w:w="10" w:type="pct"/>
          <w:trHeight w:val="1077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F022" w14:textId="77777777" w:rsidR="00581060" w:rsidRPr="005A3B9E" w:rsidRDefault="00581060" w:rsidP="00581060">
            <w:pPr>
              <w:jc w:val="center"/>
            </w:pPr>
            <w:r w:rsidRPr="005A3B9E">
              <w:t>6.10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EBCC" w14:textId="77777777" w:rsidR="00581060" w:rsidRPr="005A3B9E" w:rsidRDefault="00581060" w:rsidP="00581060">
            <w:pPr>
              <w:jc w:val="both"/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A15D" w14:textId="77777777" w:rsidR="00581060" w:rsidRPr="005A3B9E" w:rsidRDefault="00581060" w:rsidP="00581060">
            <w:pPr>
              <w:jc w:val="both"/>
            </w:pPr>
            <w:r w:rsidRPr="005A3B9E">
              <w:t>Информация о проведении оценки воздействия планируемой хозяйственной деятельности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5139" w14:textId="77777777" w:rsidR="00581060" w:rsidRPr="005A3B9E" w:rsidRDefault="00581060" w:rsidP="00581060">
            <w:r w:rsidRPr="005A3B9E">
              <w:t xml:space="preserve">Обоснование инвестирования в строительство объектов Организации на бумажном носителе. 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C988" w14:textId="77777777" w:rsidR="00581060" w:rsidRPr="005A3B9E" w:rsidRDefault="00581060" w:rsidP="00581060">
            <w:r w:rsidRPr="005A3B9E">
              <w:t>Оригиналы хранятся в УКС Организации.</w:t>
            </w:r>
          </w:p>
          <w:p w14:paraId="7599275E" w14:textId="77777777" w:rsidR="00581060" w:rsidRPr="005A3B9E" w:rsidRDefault="00581060" w:rsidP="00581060">
            <w:r w:rsidRPr="005A3B9E">
              <w:t>Доступ информации по письменному запросу (тел. (017)2992880, root@mingas.by).</w:t>
            </w:r>
          </w:p>
        </w:tc>
      </w:tr>
      <w:tr w:rsidR="00581060" w:rsidRPr="00913C45" w14:paraId="16C5CE6B" w14:textId="77777777" w:rsidTr="007E2290">
        <w:trPr>
          <w:gridAfter w:val="1"/>
          <w:wAfter w:w="10" w:type="pct"/>
          <w:trHeight w:val="1077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2DC9" w14:textId="77777777" w:rsidR="00581060" w:rsidRPr="005A3B9E" w:rsidRDefault="00581060" w:rsidP="00581060">
            <w:pPr>
              <w:jc w:val="center"/>
            </w:pPr>
            <w:r w:rsidRPr="005A3B9E">
              <w:t>6.11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7140" w14:textId="77777777" w:rsidR="00581060" w:rsidRPr="005A3B9E" w:rsidRDefault="00581060" w:rsidP="00581060">
            <w:pPr>
              <w:jc w:val="both"/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A08F" w14:textId="77777777" w:rsidR="00581060" w:rsidRPr="005A3B9E" w:rsidRDefault="00581060" w:rsidP="00581060">
            <w:pPr>
              <w:jc w:val="both"/>
            </w:pPr>
            <w:r w:rsidRPr="005A3B9E">
              <w:t>Информация о проведении оценки воздействия планируемой хозяйственной деятельности на окружающую среду.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4E9E" w14:textId="77777777" w:rsidR="00581060" w:rsidRPr="005A3B9E" w:rsidRDefault="00581060" w:rsidP="00581060">
            <w:r w:rsidRPr="005A3B9E">
              <w:t>Отчеты по оценке воздействия на окружающую среду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AD83" w14:textId="77777777" w:rsidR="00581060" w:rsidRPr="005A3B9E" w:rsidRDefault="00581060" w:rsidP="00581060">
            <w:r w:rsidRPr="005A3B9E">
              <w:t>Оригиналы хранятся в УКС Организации.</w:t>
            </w:r>
          </w:p>
          <w:p w14:paraId="2E2D3137" w14:textId="77777777" w:rsidR="00581060" w:rsidRPr="005A3B9E" w:rsidRDefault="00581060" w:rsidP="00581060">
            <w:r w:rsidRPr="005A3B9E">
              <w:t>Доступ информации по письменному запросу (тел. (017)2992880, root@mingas.by).</w:t>
            </w:r>
          </w:p>
        </w:tc>
      </w:tr>
      <w:tr w:rsidR="00581060" w:rsidRPr="00913C45" w14:paraId="79C31712" w14:textId="77777777" w:rsidTr="007E2290">
        <w:trPr>
          <w:trHeight w:val="38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A4A1" w14:textId="77777777" w:rsidR="00581060" w:rsidRPr="005A3B9E" w:rsidRDefault="00581060" w:rsidP="00581060">
            <w:pPr>
              <w:jc w:val="center"/>
              <w:rPr>
                <w:b/>
              </w:rPr>
            </w:pPr>
            <w:r w:rsidRPr="005A3B9E">
              <w:rPr>
                <w:b/>
              </w:rPr>
              <w:t>7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9272" w14:textId="77777777" w:rsidR="00581060" w:rsidRPr="005A3B9E" w:rsidRDefault="00581060" w:rsidP="00581060">
            <w:pPr>
              <w:tabs>
                <w:tab w:val="left" w:pos="2300"/>
              </w:tabs>
              <w:jc w:val="both"/>
              <w:rPr>
                <w:b/>
              </w:rPr>
            </w:pPr>
            <w:r w:rsidRPr="005A3B9E">
              <w:rPr>
                <w:b/>
              </w:rPr>
              <w:t>Проведение экологической экспертизы</w:t>
            </w:r>
          </w:p>
        </w:tc>
      </w:tr>
      <w:tr w:rsidR="00581060" w:rsidRPr="00913C45" w14:paraId="3DB88622" w14:textId="77777777" w:rsidTr="007E2290">
        <w:trPr>
          <w:gridAfter w:val="1"/>
          <w:wAfter w:w="10" w:type="pct"/>
          <w:trHeight w:val="3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10D0" w14:textId="77777777" w:rsidR="00581060" w:rsidRPr="005A3B9E" w:rsidRDefault="00581060" w:rsidP="00581060">
            <w:pPr>
              <w:jc w:val="center"/>
            </w:pPr>
            <w:r w:rsidRPr="005A3B9E">
              <w:t>7.1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DE65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E9293" w14:textId="77777777" w:rsidR="00581060" w:rsidRPr="005A3B9E" w:rsidRDefault="00581060" w:rsidP="00581060">
            <w:pPr>
              <w:jc w:val="both"/>
            </w:pPr>
            <w:r w:rsidRPr="005A3B9E">
              <w:t>Информация о проведении экологической экспертизы проектов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C8A0" w14:textId="77777777" w:rsidR="00581060" w:rsidRPr="005A3B9E" w:rsidRDefault="00581060" w:rsidP="00581060">
            <w:pPr>
              <w:jc w:val="both"/>
            </w:pPr>
            <w:r w:rsidRPr="005A3B9E">
              <w:t>Заключения экологической экспертизы на бумажном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76F2" w14:textId="77777777" w:rsidR="00581060" w:rsidRPr="005A3B9E" w:rsidRDefault="00581060" w:rsidP="00581060">
            <w:r w:rsidRPr="005A3B9E">
              <w:t>Оригиналы хранятся в УКС Организации.</w:t>
            </w:r>
          </w:p>
          <w:p w14:paraId="1F69ED12" w14:textId="77777777" w:rsidR="00581060" w:rsidRPr="005A3B9E" w:rsidRDefault="00581060" w:rsidP="00581060">
            <w:r w:rsidRPr="005A3B9E">
              <w:t>Доступ информации по письменному запросу (тел. (017)2992880, root@mingas.by).</w:t>
            </w:r>
          </w:p>
        </w:tc>
      </w:tr>
      <w:tr w:rsidR="00581060" w:rsidRPr="00913C45" w14:paraId="5A18E04C" w14:textId="77777777" w:rsidTr="007E2290">
        <w:trPr>
          <w:gridAfter w:val="1"/>
          <w:wAfter w:w="10" w:type="pct"/>
          <w:trHeight w:val="30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A1D6" w14:textId="77777777" w:rsidR="00581060" w:rsidRPr="005A3B9E" w:rsidRDefault="00581060" w:rsidP="00581060">
            <w:pPr>
              <w:jc w:val="center"/>
            </w:pPr>
            <w:r w:rsidRPr="005A3B9E">
              <w:t>7.2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86A1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99F1" w14:textId="77777777" w:rsidR="00581060" w:rsidRPr="005A3B9E" w:rsidRDefault="00581060" w:rsidP="00581060">
            <w:pPr>
              <w:jc w:val="both"/>
            </w:pP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8904" w14:textId="77777777" w:rsidR="00581060" w:rsidRPr="005A3B9E" w:rsidRDefault="00581060" w:rsidP="00581060">
            <w:pPr>
              <w:jc w:val="both"/>
            </w:pPr>
            <w:r w:rsidRPr="005A3B9E">
              <w:t xml:space="preserve">Заключения </w:t>
            </w:r>
            <w:proofErr w:type="spellStart"/>
            <w:r w:rsidRPr="005A3B9E">
              <w:t>Госстройэкспертизы</w:t>
            </w:r>
            <w:proofErr w:type="spellEnd"/>
            <w:r w:rsidRPr="005A3B9E">
              <w:t xml:space="preserve"> на бумажном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4FD2" w14:textId="77777777" w:rsidR="00581060" w:rsidRPr="005A3B9E" w:rsidRDefault="00581060" w:rsidP="00581060">
            <w:r w:rsidRPr="005A3B9E">
              <w:t>Оригиналы хранятся в УКС Организации.</w:t>
            </w:r>
          </w:p>
          <w:p w14:paraId="73D1FE62" w14:textId="77777777" w:rsidR="00581060" w:rsidRPr="005A3B9E" w:rsidRDefault="00581060" w:rsidP="00581060">
            <w:r w:rsidRPr="005A3B9E">
              <w:t>Доступ информации по письменному запросу (тел. (017)2992880, root@mingas.by).</w:t>
            </w:r>
          </w:p>
        </w:tc>
      </w:tr>
      <w:tr w:rsidR="00581060" w:rsidRPr="00913C45" w14:paraId="26EF0E6E" w14:textId="77777777" w:rsidTr="007E2290">
        <w:trPr>
          <w:trHeight w:val="41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B6A1" w14:textId="77777777" w:rsidR="00581060" w:rsidRPr="005A3B9E" w:rsidRDefault="00581060" w:rsidP="00581060">
            <w:pPr>
              <w:jc w:val="center"/>
              <w:rPr>
                <w:b/>
              </w:rPr>
            </w:pPr>
            <w:r w:rsidRPr="005A3B9E">
              <w:rPr>
                <w:b/>
              </w:rPr>
              <w:t>8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EAFF" w14:textId="77777777" w:rsidR="00581060" w:rsidRPr="005A3B9E" w:rsidRDefault="00581060" w:rsidP="00581060">
            <w:pPr>
              <w:tabs>
                <w:tab w:val="left" w:pos="2300"/>
              </w:tabs>
              <w:jc w:val="both"/>
            </w:pPr>
            <w:r w:rsidRPr="005A3B9E">
              <w:rPr>
                <w:b/>
              </w:rPr>
              <w:t>Осуществление контроля в области охраны окружающей среды, рационального (устойчивого) использования природных ресурсов</w:t>
            </w:r>
          </w:p>
        </w:tc>
      </w:tr>
      <w:tr w:rsidR="00581060" w:rsidRPr="00913C45" w14:paraId="43F1DD91" w14:textId="77777777" w:rsidTr="007E2290">
        <w:trPr>
          <w:gridAfter w:val="1"/>
          <w:wAfter w:w="10" w:type="pct"/>
          <w:trHeight w:val="32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6AFA" w14:textId="77777777" w:rsidR="00581060" w:rsidRPr="005A3B9E" w:rsidRDefault="00581060" w:rsidP="00581060">
            <w:pPr>
              <w:jc w:val="center"/>
            </w:pPr>
            <w:r w:rsidRPr="005A3B9E">
              <w:t>8.1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CA91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BCFD09" w14:textId="77777777" w:rsidR="00581060" w:rsidRPr="005A3B9E" w:rsidRDefault="00581060" w:rsidP="00581060">
            <w:pPr>
              <w:jc w:val="both"/>
            </w:pPr>
            <w:r w:rsidRPr="005A3B9E">
              <w:t>Результаты контрольной деятельности в области охраны окружающей среды, рационального использования природных ресурсов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0C60" w14:textId="77777777" w:rsidR="00581060" w:rsidRPr="00A63860" w:rsidRDefault="00581060" w:rsidP="00581060">
            <w:pPr>
              <w:jc w:val="both"/>
            </w:pPr>
            <w:r w:rsidRPr="00A63860">
              <w:t>Книга учета проверок на бумажном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8B01" w14:textId="77777777" w:rsidR="00581060" w:rsidRPr="00A63860" w:rsidRDefault="00581060" w:rsidP="00581060">
            <w:r w:rsidRPr="00A63860">
              <w:t>Книга хранится в приемной Организации.</w:t>
            </w:r>
          </w:p>
          <w:p w14:paraId="13306DD2" w14:textId="77777777" w:rsidR="00581060" w:rsidRPr="00A63860" w:rsidRDefault="00581060" w:rsidP="00581060">
            <w:pPr>
              <w:tabs>
                <w:tab w:val="left" w:pos="2300"/>
              </w:tabs>
              <w:jc w:val="both"/>
            </w:pPr>
            <w:r w:rsidRPr="00A63860">
              <w:t>Доступ информации по письменному запросу (тел. (017)2992880, root@mingas.by).</w:t>
            </w:r>
          </w:p>
        </w:tc>
      </w:tr>
      <w:tr w:rsidR="00581060" w:rsidRPr="00913C45" w14:paraId="5BC26308" w14:textId="77777777" w:rsidTr="00813A38">
        <w:trPr>
          <w:gridAfter w:val="1"/>
          <w:wAfter w:w="10" w:type="pct"/>
          <w:trHeight w:val="154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DA12" w14:textId="77777777" w:rsidR="00581060" w:rsidRPr="005A3B9E" w:rsidRDefault="00581060" w:rsidP="00581060">
            <w:pPr>
              <w:jc w:val="center"/>
            </w:pPr>
            <w:r w:rsidRPr="005A3B9E">
              <w:lastRenderedPageBreak/>
              <w:t>8.2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A892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left w:val="single" w:sz="4" w:space="0" w:color="auto"/>
              <w:right w:val="single" w:sz="4" w:space="0" w:color="auto"/>
            </w:tcBorders>
          </w:tcPr>
          <w:p w14:paraId="2CD6E68C" w14:textId="77777777" w:rsidR="00581060" w:rsidRPr="005A3B9E" w:rsidRDefault="00581060" w:rsidP="00581060">
            <w:pPr>
              <w:jc w:val="both"/>
            </w:pPr>
            <w:r w:rsidRPr="005A3B9E">
              <w:t>Результаты контрольной деятельности в области охраны окружающей среды, рационального использования природных ресурсов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45DA" w14:textId="77777777" w:rsidR="00581060" w:rsidRPr="00A63860" w:rsidRDefault="00581060" w:rsidP="00581060">
            <w:pPr>
              <w:jc w:val="both"/>
            </w:pPr>
            <w:r w:rsidRPr="00A63860">
              <w:t>Акты (справки) проверок на   бумажном  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907D" w14:textId="77777777" w:rsidR="00581060" w:rsidRPr="00A63860" w:rsidRDefault="00581060" w:rsidP="00581060">
            <w:pPr>
              <w:jc w:val="both"/>
            </w:pPr>
            <w:r w:rsidRPr="00A63860">
              <w:t xml:space="preserve">Информация   хранится в </w:t>
            </w:r>
            <w:proofErr w:type="spellStart"/>
            <w:r w:rsidRPr="00A63860">
              <w:t>СГЭМОиООС</w:t>
            </w:r>
            <w:proofErr w:type="spellEnd"/>
            <w:r w:rsidRPr="00A63860">
              <w:t xml:space="preserve"> УП «МИНГАЗ» или в </w:t>
            </w:r>
            <w:proofErr w:type="spellStart"/>
            <w:r w:rsidRPr="00A63860">
              <w:t>ОДиК</w:t>
            </w:r>
            <w:proofErr w:type="spellEnd"/>
            <w:r w:rsidRPr="00A63860">
              <w:t xml:space="preserve"> (архиве) Организации.</w:t>
            </w:r>
          </w:p>
          <w:p w14:paraId="4BF6F283" w14:textId="77777777" w:rsidR="00581060" w:rsidRPr="00A63860" w:rsidRDefault="00581060" w:rsidP="00581060">
            <w:pPr>
              <w:tabs>
                <w:tab w:val="left" w:pos="2300"/>
              </w:tabs>
              <w:jc w:val="both"/>
            </w:pPr>
            <w:r w:rsidRPr="00A63860">
              <w:t>Доступ информации по письменному запросу (тел. (017)2992880, root@mingas.by).</w:t>
            </w:r>
          </w:p>
        </w:tc>
      </w:tr>
      <w:tr w:rsidR="00581060" w:rsidRPr="00913C45" w14:paraId="5139D3E4" w14:textId="77777777" w:rsidTr="00813A38">
        <w:trPr>
          <w:gridAfter w:val="1"/>
          <w:wAfter w:w="10" w:type="pct"/>
          <w:trHeight w:val="1432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02C5" w14:textId="77777777" w:rsidR="00581060" w:rsidRPr="005A3B9E" w:rsidRDefault="00581060" w:rsidP="00581060">
            <w:pPr>
              <w:jc w:val="center"/>
            </w:pPr>
            <w:r w:rsidRPr="005A3B9E">
              <w:t>8.3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29BD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left w:val="single" w:sz="4" w:space="0" w:color="auto"/>
              <w:right w:val="single" w:sz="4" w:space="0" w:color="auto"/>
            </w:tcBorders>
          </w:tcPr>
          <w:p w14:paraId="58572042" w14:textId="77777777" w:rsidR="00581060" w:rsidRPr="005A3B9E" w:rsidRDefault="00581060" w:rsidP="00581060">
            <w:pPr>
              <w:jc w:val="both"/>
            </w:pPr>
            <w:r w:rsidRPr="005A3B9E">
              <w:t>Результаты контрольной деятельности в области охраны окружающей среды, рационального использования природных ресурсов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73B2" w14:textId="77777777" w:rsidR="00581060" w:rsidRPr="00A63860" w:rsidRDefault="00581060" w:rsidP="00581060">
            <w:pPr>
              <w:jc w:val="both"/>
            </w:pPr>
            <w:r w:rsidRPr="00A63860">
              <w:t>Рекомендации по результатам мониторинга, иные документы по результатам контрольных мероприятий на   бумажном  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46D5" w14:textId="77777777" w:rsidR="00581060" w:rsidRPr="00A63860" w:rsidRDefault="00581060" w:rsidP="00581060">
            <w:pPr>
              <w:jc w:val="both"/>
            </w:pPr>
            <w:r w:rsidRPr="00A63860">
              <w:t xml:space="preserve">Информация   хранится в </w:t>
            </w:r>
            <w:proofErr w:type="spellStart"/>
            <w:r w:rsidRPr="00A63860">
              <w:t>СГЭМОиООС</w:t>
            </w:r>
            <w:proofErr w:type="spellEnd"/>
            <w:r w:rsidRPr="00A63860">
              <w:t xml:space="preserve"> УП «МИНГАЗ» или в </w:t>
            </w:r>
            <w:proofErr w:type="spellStart"/>
            <w:r w:rsidRPr="00A63860">
              <w:t>ОДиК</w:t>
            </w:r>
            <w:proofErr w:type="spellEnd"/>
            <w:r w:rsidRPr="00A63860">
              <w:t xml:space="preserve"> (архиве) Организации.</w:t>
            </w:r>
          </w:p>
          <w:p w14:paraId="0BC64B0C" w14:textId="77777777" w:rsidR="00581060" w:rsidRPr="00A63860" w:rsidRDefault="00581060" w:rsidP="00581060">
            <w:pPr>
              <w:jc w:val="both"/>
            </w:pPr>
            <w:r w:rsidRPr="00A63860">
              <w:t>Доступ информации по письменному запросу (тел. (017)2992880, root@mingas.by).</w:t>
            </w:r>
          </w:p>
        </w:tc>
      </w:tr>
      <w:tr w:rsidR="00581060" w:rsidRPr="00913C45" w14:paraId="6AC5AE80" w14:textId="77777777" w:rsidTr="00813A38">
        <w:trPr>
          <w:gridAfter w:val="1"/>
          <w:wAfter w:w="10" w:type="pct"/>
          <w:trHeight w:val="1608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A513" w14:textId="77777777" w:rsidR="00581060" w:rsidRPr="005A3B9E" w:rsidRDefault="00581060" w:rsidP="00581060">
            <w:pPr>
              <w:jc w:val="center"/>
            </w:pPr>
            <w:r w:rsidRPr="005A3B9E">
              <w:t>8.4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9C2C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left w:val="single" w:sz="4" w:space="0" w:color="auto"/>
              <w:right w:val="single" w:sz="4" w:space="0" w:color="auto"/>
            </w:tcBorders>
          </w:tcPr>
          <w:p w14:paraId="7A8B2EC1" w14:textId="77777777" w:rsidR="00581060" w:rsidRPr="005A3B9E" w:rsidRDefault="00581060" w:rsidP="00581060">
            <w:pPr>
              <w:jc w:val="both"/>
            </w:pPr>
            <w:r w:rsidRPr="005A3B9E">
              <w:t>Результаты контрольной деятельности в области охраны окружающей среды, рационального использования природных ресурсов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9C19" w14:textId="77777777" w:rsidR="00581060" w:rsidRPr="00A63860" w:rsidRDefault="00581060" w:rsidP="00581060">
            <w:pPr>
              <w:jc w:val="both"/>
            </w:pPr>
            <w:r w:rsidRPr="00A63860">
              <w:t>Требования (предписания) об устранении нарушений на   бумажном  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39D4" w14:textId="77777777" w:rsidR="00581060" w:rsidRPr="00A63860" w:rsidRDefault="00581060" w:rsidP="00581060">
            <w:pPr>
              <w:jc w:val="both"/>
            </w:pPr>
            <w:r w:rsidRPr="00A63860">
              <w:t>Информация   хранится в УП «МИНГАЗ».</w:t>
            </w:r>
          </w:p>
          <w:p w14:paraId="4C79768C" w14:textId="77777777" w:rsidR="00581060" w:rsidRPr="00A63860" w:rsidRDefault="00581060" w:rsidP="00581060">
            <w:pPr>
              <w:jc w:val="both"/>
            </w:pPr>
            <w:r w:rsidRPr="00A63860">
              <w:t>Доступ информации по письменному запросу (тел. (017)2992880, root@mingas.by).</w:t>
            </w:r>
          </w:p>
        </w:tc>
      </w:tr>
      <w:tr w:rsidR="00581060" w:rsidRPr="00913C45" w14:paraId="482BC549" w14:textId="77777777" w:rsidTr="00813A38">
        <w:trPr>
          <w:gridAfter w:val="1"/>
          <w:wAfter w:w="10" w:type="pct"/>
          <w:trHeight w:val="1486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55F1" w14:textId="77777777" w:rsidR="00581060" w:rsidRPr="005A3B9E" w:rsidRDefault="00581060" w:rsidP="00581060">
            <w:pPr>
              <w:jc w:val="center"/>
            </w:pPr>
            <w:r w:rsidRPr="005A3B9E">
              <w:t>8.5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D8B0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C57B" w14:textId="77777777" w:rsidR="00581060" w:rsidRPr="005A3B9E" w:rsidRDefault="00581060" w:rsidP="00581060">
            <w:pPr>
              <w:jc w:val="both"/>
            </w:pPr>
            <w:r w:rsidRPr="005A3B9E">
              <w:t>Результаты контрольной деятельности в области охраны окружающей среды, рационального использования природных ресурсов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EEF4" w14:textId="77777777" w:rsidR="00581060" w:rsidRPr="00A63860" w:rsidRDefault="00581060" w:rsidP="00581060">
            <w:pPr>
              <w:jc w:val="both"/>
            </w:pPr>
            <w:r w:rsidRPr="00A63860">
              <w:t>Протоколы об административном правонарушении на   бумажном  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D65C" w14:textId="77777777" w:rsidR="00581060" w:rsidRPr="00A63860" w:rsidRDefault="00581060" w:rsidP="00581060">
            <w:pPr>
              <w:jc w:val="both"/>
            </w:pPr>
            <w:r w:rsidRPr="00A63860">
              <w:t>Информация   хранится в УП «МИНГАЗ».</w:t>
            </w:r>
          </w:p>
          <w:p w14:paraId="560991D0" w14:textId="77777777" w:rsidR="00581060" w:rsidRPr="00A63860" w:rsidRDefault="00581060" w:rsidP="00581060">
            <w:pPr>
              <w:jc w:val="both"/>
            </w:pPr>
            <w:r w:rsidRPr="00A63860">
              <w:t>Доступ информации по письменному запросу (тел. (017)2992880, root@mingas.by).</w:t>
            </w:r>
          </w:p>
        </w:tc>
      </w:tr>
      <w:tr w:rsidR="00581060" w:rsidRPr="00913C45" w14:paraId="006C22B7" w14:textId="77777777" w:rsidTr="00813A38">
        <w:trPr>
          <w:trHeight w:val="51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C4A80" w14:textId="77777777" w:rsidR="00581060" w:rsidRPr="00813A38" w:rsidRDefault="00581060" w:rsidP="00581060">
            <w:pPr>
              <w:jc w:val="center"/>
              <w:rPr>
                <w:b/>
              </w:rPr>
            </w:pPr>
            <w:r w:rsidRPr="00813A38">
              <w:rPr>
                <w:b/>
              </w:rPr>
              <w:t>9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E731" w14:textId="77777777" w:rsidR="00581060" w:rsidRPr="00813A38" w:rsidRDefault="00581060" w:rsidP="00581060">
            <w:pPr>
              <w:jc w:val="both"/>
              <w:rPr>
                <w:b/>
              </w:rPr>
            </w:pPr>
            <w:r w:rsidRPr="00813A38">
              <w:rPr>
                <w:b/>
              </w:rPr>
              <w:t>Проведение экологического аудита</w:t>
            </w:r>
          </w:p>
        </w:tc>
      </w:tr>
      <w:tr w:rsidR="00581060" w:rsidRPr="00913C45" w14:paraId="1254317F" w14:textId="77777777" w:rsidTr="00813A38">
        <w:trPr>
          <w:gridAfter w:val="1"/>
          <w:wAfter w:w="10" w:type="pct"/>
          <w:trHeight w:val="1463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66C6" w14:textId="77777777" w:rsidR="00581060" w:rsidRPr="00813A38" w:rsidRDefault="00581060" w:rsidP="00581060">
            <w:pPr>
              <w:jc w:val="center"/>
            </w:pPr>
            <w:r w:rsidRPr="00813A38">
              <w:t>9.1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9EC8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56B2" w14:textId="77777777" w:rsidR="00581060" w:rsidRPr="00813A38" w:rsidRDefault="00581060" w:rsidP="00581060">
            <w:pPr>
              <w:jc w:val="both"/>
            </w:pPr>
            <w:r w:rsidRPr="00813A38">
              <w:t>Внутренний экологический аудит.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9DD7" w14:textId="77777777" w:rsidR="00581060" w:rsidRPr="00813A38" w:rsidRDefault="00581060" w:rsidP="00581060">
            <w:pPr>
              <w:jc w:val="both"/>
            </w:pPr>
            <w:r w:rsidRPr="00813A38">
              <w:t>Протоколы несоответствий/справки проверок/докладные записки (при выявленных нарушениях)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1D45" w14:textId="77777777" w:rsidR="00581060" w:rsidRPr="00813A38" w:rsidRDefault="00581060" w:rsidP="00581060">
            <w:pPr>
              <w:tabs>
                <w:tab w:val="left" w:pos="2300"/>
              </w:tabs>
              <w:jc w:val="both"/>
            </w:pPr>
            <w:r w:rsidRPr="00813A38">
              <w:t xml:space="preserve">Информация хранится в </w:t>
            </w:r>
            <w:proofErr w:type="spellStart"/>
            <w:r w:rsidRPr="00813A38">
              <w:t>СГЭМОиООС</w:t>
            </w:r>
            <w:proofErr w:type="spellEnd"/>
            <w:r w:rsidRPr="00813A38">
              <w:t xml:space="preserve"> УП «МИНГАЗ».</w:t>
            </w:r>
          </w:p>
          <w:p w14:paraId="6594A393" w14:textId="77777777" w:rsidR="00581060" w:rsidRPr="00813A38" w:rsidRDefault="00581060" w:rsidP="00581060">
            <w:pPr>
              <w:jc w:val="both"/>
            </w:pPr>
            <w:r w:rsidRPr="00813A38">
              <w:t>Доступ информации по письменному запросу (тел. (017)2992880, root@mingas.by).</w:t>
            </w:r>
          </w:p>
        </w:tc>
      </w:tr>
      <w:tr w:rsidR="00581060" w:rsidRPr="00913C45" w14:paraId="2AF3EF94" w14:textId="77777777" w:rsidTr="00813A38">
        <w:trPr>
          <w:gridAfter w:val="1"/>
          <w:wAfter w:w="10" w:type="pct"/>
          <w:trHeight w:val="1265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889D" w14:textId="77777777" w:rsidR="00581060" w:rsidRPr="00813A38" w:rsidRDefault="00581060" w:rsidP="00581060">
            <w:pPr>
              <w:jc w:val="center"/>
            </w:pPr>
            <w:r w:rsidRPr="00813A38">
              <w:t>9.2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C0B5" w14:textId="77777777" w:rsidR="00581060" w:rsidRPr="00913C45" w:rsidRDefault="00581060" w:rsidP="00581060">
            <w:pPr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1B925" w14:textId="77777777" w:rsidR="00581060" w:rsidRPr="00813A38" w:rsidRDefault="00581060" w:rsidP="00581060">
            <w:r w:rsidRPr="00813A38">
              <w:t>Внутренний экологический аудит.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8EAB" w14:textId="77777777" w:rsidR="00581060" w:rsidRPr="00813A38" w:rsidRDefault="00581060" w:rsidP="00581060">
            <w:pPr>
              <w:jc w:val="both"/>
            </w:pPr>
            <w:r w:rsidRPr="00813A38">
              <w:t>Анализ и оценка результативности системы экологического менеджмента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01E0" w14:textId="77777777" w:rsidR="00581060" w:rsidRPr="00813A38" w:rsidRDefault="00581060" w:rsidP="00581060">
            <w:pPr>
              <w:tabs>
                <w:tab w:val="left" w:pos="2300"/>
              </w:tabs>
              <w:jc w:val="both"/>
            </w:pPr>
            <w:r w:rsidRPr="00813A38">
              <w:t>Информация хранится в ГМК УП «МИНГАЗ».</w:t>
            </w:r>
          </w:p>
          <w:p w14:paraId="5042BA5A" w14:textId="77777777" w:rsidR="00581060" w:rsidRPr="00813A38" w:rsidRDefault="00581060" w:rsidP="00581060">
            <w:pPr>
              <w:jc w:val="both"/>
            </w:pPr>
            <w:r w:rsidRPr="00813A38">
              <w:t>Доступ информации по письменному запросу (тел. (017)2992880, root@mingas.by).</w:t>
            </w:r>
          </w:p>
        </w:tc>
      </w:tr>
      <w:tr w:rsidR="00581060" w:rsidRPr="00913C45" w14:paraId="7099BDA7" w14:textId="77777777" w:rsidTr="00813A38">
        <w:trPr>
          <w:gridAfter w:val="1"/>
          <w:wAfter w:w="10" w:type="pct"/>
          <w:trHeight w:val="126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D548" w14:textId="77777777" w:rsidR="00581060" w:rsidRPr="00813A38" w:rsidRDefault="00581060" w:rsidP="00581060">
            <w:pPr>
              <w:jc w:val="center"/>
            </w:pPr>
            <w:r w:rsidRPr="00813A38">
              <w:t>9.3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272A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5A3B9E">
              <w:t xml:space="preserve">УП «МИНГАЗ», 220037, </w:t>
            </w:r>
            <w:proofErr w:type="spellStart"/>
            <w:r w:rsidRPr="005A3B9E">
              <w:t>г.Минск</w:t>
            </w:r>
            <w:proofErr w:type="spellEnd"/>
            <w:r w:rsidRPr="005A3B9E">
              <w:t xml:space="preserve">, </w:t>
            </w:r>
            <w:proofErr w:type="spellStart"/>
            <w:r w:rsidRPr="005A3B9E">
              <w:t>ул.Ботаническая</w:t>
            </w:r>
            <w:proofErr w:type="spellEnd"/>
            <w:r w:rsidRPr="005A3B9E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C416A" w14:textId="77777777" w:rsidR="00581060" w:rsidRPr="00813A38" w:rsidRDefault="00581060" w:rsidP="00581060">
            <w:pPr>
              <w:jc w:val="both"/>
            </w:pPr>
            <w:r w:rsidRPr="00813A38">
              <w:t>Внешний экологический аудит.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3A19" w14:textId="77777777" w:rsidR="00581060" w:rsidRPr="00813A38" w:rsidRDefault="00581060" w:rsidP="00581060">
            <w:pPr>
              <w:jc w:val="both"/>
            </w:pPr>
            <w:r w:rsidRPr="00813A38">
              <w:t>Протокол несоответствия (при выявленных нарушениях)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D2EF" w14:textId="77777777" w:rsidR="00581060" w:rsidRPr="00813A38" w:rsidRDefault="00581060" w:rsidP="00581060">
            <w:pPr>
              <w:jc w:val="both"/>
            </w:pPr>
            <w:r w:rsidRPr="00813A38">
              <w:t xml:space="preserve">Протокол хранится в Органе по сертификации </w:t>
            </w:r>
            <w:r>
              <w:t xml:space="preserve">РУП </w:t>
            </w:r>
            <w:r w:rsidRPr="00813A38">
              <w:t>«</w:t>
            </w:r>
            <w:proofErr w:type="spellStart"/>
            <w:r>
              <w:t>БелГИМ</w:t>
            </w:r>
            <w:proofErr w:type="spellEnd"/>
            <w:r w:rsidRPr="00813A38">
              <w:t>», копии - в ГМК Организации.</w:t>
            </w:r>
          </w:p>
          <w:p w14:paraId="3AABEC6C" w14:textId="77777777" w:rsidR="00581060" w:rsidRPr="00813A38" w:rsidRDefault="00581060" w:rsidP="00581060">
            <w:pPr>
              <w:jc w:val="both"/>
            </w:pPr>
            <w:r w:rsidRPr="00813A38">
              <w:t>Доступ информации по письменному запросу (тел. (017)2992880, root@mingas.by).</w:t>
            </w:r>
          </w:p>
        </w:tc>
      </w:tr>
      <w:tr w:rsidR="00581060" w:rsidRPr="00913C45" w14:paraId="374DC8C5" w14:textId="77777777" w:rsidTr="007E2290">
        <w:trPr>
          <w:trHeight w:val="44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A860" w14:textId="77777777" w:rsidR="00581060" w:rsidRPr="00813A38" w:rsidRDefault="00581060" w:rsidP="00581060">
            <w:pPr>
              <w:jc w:val="center"/>
              <w:rPr>
                <w:b/>
              </w:rPr>
            </w:pPr>
            <w:r w:rsidRPr="00813A38">
              <w:rPr>
                <w:b/>
              </w:rPr>
              <w:lastRenderedPageBreak/>
              <w:t>10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5CB2" w14:textId="77777777" w:rsidR="00581060" w:rsidRPr="00813A38" w:rsidRDefault="00581060" w:rsidP="00581060">
            <w:pPr>
              <w:jc w:val="both"/>
              <w:rPr>
                <w:b/>
              </w:rPr>
            </w:pPr>
            <w:r w:rsidRPr="00813A38">
              <w:rPr>
                <w:b/>
              </w:rPr>
              <w:t>Проведение экологической сертификации</w:t>
            </w:r>
          </w:p>
        </w:tc>
      </w:tr>
      <w:tr w:rsidR="00581060" w:rsidRPr="00913C45" w14:paraId="098FA2D3" w14:textId="77777777" w:rsidTr="007E2290">
        <w:trPr>
          <w:gridAfter w:val="1"/>
          <w:wAfter w:w="10" w:type="pct"/>
          <w:trHeight w:val="10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F892" w14:textId="77777777" w:rsidR="00581060" w:rsidRPr="003F2E00" w:rsidRDefault="00581060" w:rsidP="00581060">
            <w:pPr>
              <w:jc w:val="center"/>
            </w:pPr>
            <w:r w:rsidRPr="003F2E00">
              <w:t>10.1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CC0F" w14:textId="77777777" w:rsidR="00581060" w:rsidRPr="003F2E00" w:rsidRDefault="00581060" w:rsidP="00581060">
            <w:pPr>
              <w:jc w:val="both"/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703F2F" w14:textId="77777777" w:rsidR="00581060" w:rsidRPr="003F2E00" w:rsidRDefault="00581060" w:rsidP="00581060">
            <w:pPr>
              <w:jc w:val="both"/>
            </w:pPr>
            <w:r w:rsidRPr="003F2E00">
              <w:t>Информация о проведении сертификации системы менеджмента окружающей среды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987B" w14:textId="77777777" w:rsidR="00581060" w:rsidRPr="003F2E00" w:rsidRDefault="00581060" w:rsidP="00581060">
            <w:pPr>
              <w:jc w:val="both"/>
            </w:pPr>
            <w:r w:rsidRPr="003F2E00">
              <w:t>Сертификат соответствия системы менеджмента окружающей среды на бумажном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9F8B" w14:textId="77777777" w:rsidR="00581060" w:rsidRPr="003F2E00" w:rsidRDefault="00581060" w:rsidP="00581060">
            <w:pPr>
              <w:jc w:val="both"/>
            </w:pPr>
            <w:r w:rsidRPr="003F2E00">
              <w:t>Сертификат хранится в ГМК Организации.</w:t>
            </w:r>
          </w:p>
          <w:p w14:paraId="645770CF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654BBCD0" w14:textId="77777777" w:rsidTr="007E2290">
        <w:trPr>
          <w:gridAfter w:val="1"/>
          <w:wAfter w:w="10" w:type="pct"/>
          <w:trHeight w:val="10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2229" w14:textId="77777777" w:rsidR="00581060" w:rsidRPr="003F2E00" w:rsidRDefault="00581060" w:rsidP="00581060">
            <w:pPr>
              <w:jc w:val="center"/>
            </w:pPr>
            <w:r w:rsidRPr="003F2E00">
              <w:t>10.2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70DB" w14:textId="77777777" w:rsidR="00581060" w:rsidRPr="003F2E00" w:rsidRDefault="00581060" w:rsidP="00581060">
            <w:pPr>
              <w:jc w:val="both"/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8C53" w14:textId="77777777" w:rsidR="00581060" w:rsidRPr="003F2E00" w:rsidRDefault="00581060" w:rsidP="00581060">
            <w:pPr>
              <w:jc w:val="both"/>
            </w:pPr>
            <w:r w:rsidRPr="003F2E00">
              <w:t>Информация о проведении сертификации системы менеджмента окружающей среды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3546" w14:textId="77777777" w:rsidR="00581060" w:rsidRPr="003F2E00" w:rsidRDefault="00581060" w:rsidP="00581060">
            <w:pPr>
              <w:jc w:val="both"/>
            </w:pPr>
            <w:r w:rsidRPr="003F2E00">
              <w:t>Отчет о проведении сертификации системы менеджмента окружающей среды на бумажном носителе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B8A4" w14:textId="77777777" w:rsidR="00581060" w:rsidRPr="003F2E00" w:rsidRDefault="00581060" w:rsidP="00581060">
            <w:pPr>
              <w:jc w:val="both"/>
            </w:pPr>
            <w:r w:rsidRPr="003F2E00">
              <w:t>Отчет хранится в ГМК Организации.</w:t>
            </w:r>
          </w:p>
          <w:p w14:paraId="74AB28DE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44DBEA5B" w14:textId="77777777" w:rsidTr="007E2290">
        <w:trPr>
          <w:trHeight w:val="44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749F" w14:textId="77777777" w:rsidR="00581060" w:rsidRPr="003F2E00" w:rsidRDefault="00581060" w:rsidP="00581060">
            <w:pPr>
              <w:jc w:val="center"/>
              <w:rPr>
                <w:b/>
              </w:rPr>
            </w:pPr>
            <w:r w:rsidRPr="003F2E00">
              <w:rPr>
                <w:b/>
              </w:rPr>
              <w:t>11</w:t>
            </w:r>
          </w:p>
        </w:tc>
        <w:tc>
          <w:tcPr>
            <w:tcW w:w="47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B14F" w14:textId="77777777" w:rsidR="00581060" w:rsidRPr="003F2E00" w:rsidRDefault="00581060" w:rsidP="00581060">
            <w:pPr>
              <w:jc w:val="both"/>
            </w:pPr>
            <w:r w:rsidRPr="003F2E00">
              <w:rPr>
                <w:b/>
              </w:rPr>
              <w:t>Осуществление нормирования в области охраны окружающей среды</w:t>
            </w:r>
          </w:p>
        </w:tc>
      </w:tr>
      <w:tr w:rsidR="00581060" w:rsidRPr="00913C45" w14:paraId="328CA36A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89EA" w14:textId="77777777" w:rsidR="00581060" w:rsidRPr="003F2E00" w:rsidRDefault="00581060" w:rsidP="00581060">
            <w:pPr>
              <w:jc w:val="center"/>
            </w:pPr>
            <w:r w:rsidRPr="003F2E00">
              <w:t>11.1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9C37" w14:textId="77777777" w:rsidR="00581060" w:rsidRPr="003F2E00" w:rsidRDefault="00581060" w:rsidP="00581060">
            <w:pPr>
              <w:jc w:val="both"/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CB63" w14:textId="77777777" w:rsidR="00581060" w:rsidRPr="003F2E00" w:rsidRDefault="00581060" w:rsidP="00581060">
            <w:pPr>
              <w:jc w:val="both"/>
            </w:pPr>
            <w:r w:rsidRPr="003F2E00">
              <w:t>Информация о нормативах выбросов загрязняющих веществ в атмосферный воздух.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73E7" w14:textId="77777777" w:rsidR="00581060" w:rsidRPr="003F2E00" w:rsidRDefault="00581060" w:rsidP="00581060">
            <w:pPr>
              <w:jc w:val="both"/>
            </w:pPr>
            <w:r w:rsidRPr="003F2E00">
              <w:t>Проекты нормативов допустимых выбросов загрязняющих веществ в атмосферный воздух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1DB7" w14:textId="77777777" w:rsidR="00581060" w:rsidRPr="003F2E00" w:rsidRDefault="00581060" w:rsidP="00581060">
            <w:pPr>
              <w:tabs>
                <w:tab w:val="left" w:pos="2300"/>
              </w:tabs>
              <w:jc w:val="both"/>
            </w:pPr>
            <w:r w:rsidRPr="003F2E00">
              <w:t xml:space="preserve">Информация хранится в </w:t>
            </w:r>
            <w:proofErr w:type="spellStart"/>
            <w:r w:rsidRPr="003F2E00">
              <w:t>СГЭМОиООС</w:t>
            </w:r>
            <w:proofErr w:type="spellEnd"/>
            <w:r w:rsidRPr="003F2E00">
              <w:t xml:space="preserve"> УП «МИНГАЗ».</w:t>
            </w:r>
          </w:p>
          <w:p w14:paraId="3F40C32E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7B75CB9D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DBF8" w14:textId="77777777" w:rsidR="00581060" w:rsidRPr="003F2E00" w:rsidRDefault="00581060" w:rsidP="00581060">
            <w:pPr>
              <w:jc w:val="center"/>
            </w:pPr>
            <w:r w:rsidRPr="003F2E00">
              <w:t>11.2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975A" w14:textId="77777777" w:rsidR="00581060" w:rsidRPr="003F2E00" w:rsidRDefault="00581060" w:rsidP="00581060">
            <w:pPr>
              <w:jc w:val="both"/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44DD" w14:textId="77777777" w:rsidR="00581060" w:rsidRPr="003F2E00" w:rsidRDefault="00581060" w:rsidP="00581060">
            <w:pPr>
              <w:jc w:val="both"/>
            </w:pPr>
            <w:r w:rsidRPr="003F2E00">
              <w:t>Информация о нормативах образования отходов производства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C513" w14:textId="77777777" w:rsidR="00581060" w:rsidRPr="003F2E00" w:rsidRDefault="00581060" w:rsidP="00581060">
            <w:pPr>
              <w:jc w:val="both"/>
            </w:pPr>
            <w:r w:rsidRPr="003F2E00">
              <w:t>Нормативы образования отходов производства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4E3C" w14:textId="77777777" w:rsidR="00581060" w:rsidRPr="003F2E00" w:rsidRDefault="00581060" w:rsidP="00581060">
            <w:pPr>
              <w:tabs>
                <w:tab w:val="left" w:pos="2300"/>
              </w:tabs>
              <w:jc w:val="both"/>
            </w:pPr>
            <w:r w:rsidRPr="003F2E00">
              <w:t xml:space="preserve">Информация хранится в </w:t>
            </w:r>
            <w:proofErr w:type="spellStart"/>
            <w:r w:rsidRPr="003F2E00">
              <w:t>СГЭМОиООС</w:t>
            </w:r>
            <w:proofErr w:type="spellEnd"/>
            <w:r w:rsidRPr="003F2E00">
              <w:t xml:space="preserve"> УП «МИНГАЗ».</w:t>
            </w:r>
          </w:p>
          <w:p w14:paraId="55500FAA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1486EAF4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4496" w14:textId="77777777" w:rsidR="00581060" w:rsidRPr="003F2E00" w:rsidRDefault="00581060" w:rsidP="00581060">
            <w:pPr>
              <w:jc w:val="center"/>
            </w:pPr>
            <w:r w:rsidRPr="003F2E00">
              <w:t>11.3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26C1" w14:textId="77777777" w:rsidR="00581060" w:rsidRPr="003F2E00" w:rsidRDefault="00581060" w:rsidP="00581060">
            <w:pPr>
              <w:jc w:val="both"/>
            </w:pPr>
            <w:r w:rsidRPr="003F2E00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821E" w14:textId="77777777" w:rsidR="00581060" w:rsidRPr="003F2E00" w:rsidRDefault="00581060" w:rsidP="00581060">
            <w:pPr>
              <w:jc w:val="both"/>
            </w:pPr>
            <w:r w:rsidRPr="003F2E00">
              <w:t>Информация о нормативах водопотребления и водоотведения.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A817" w14:textId="77777777" w:rsidR="00581060" w:rsidRPr="003F2E00" w:rsidRDefault="00581060" w:rsidP="00581060">
            <w:pPr>
              <w:jc w:val="both"/>
            </w:pPr>
            <w:r w:rsidRPr="003F2E00">
              <w:t>Индивидуальные технологические нормативы водопотребления и водоотведения филиала «ТБЗ «Сергеевичское»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6979" w14:textId="77777777" w:rsidR="00581060" w:rsidRPr="003F2E00" w:rsidRDefault="00581060" w:rsidP="00581060">
            <w:pPr>
              <w:tabs>
                <w:tab w:val="left" w:pos="2300"/>
              </w:tabs>
              <w:jc w:val="both"/>
            </w:pPr>
            <w:r w:rsidRPr="003F2E00">
              <w:t xml:space="preserve">Информация хранится в </w:t>
            </w:r>
            <w:proofErr w:type="spellStart"/>
            <w:r w:rsidRPr="003F2E00">
              <w:t>СГЭМОиООС</w:t>
            </w:r>
            <w:proofErr w:type="spellEnd"/>
            <w:r w:rsidRPr="003F2E00">
              <w:t xml:space="preserve"> УП «МИНГАЗ».</w:t>
            </w:r>
          </w:p>
          <w:p w14:paraId="45882F2F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17D24FE7" w14:textId="77777777" w:rsidTr="008E0828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540E" w14:textId="77777777" w:rsidR="00581060" w:rsidRPr="003F2E00" w:rsidRDefault="00581060" w:rsidP="00581060">
            <w:pPr>
              <w:jc w:val="center"/>
            </w:pPr>
            <w:r w:rsidRPr="003F2E00">
              <w:rPr>
                <w:b/>
              </w:rPr>
              <w:t>12</w:t>
            </w:r>
          </w:p>
        </w:tc>
        <w:tc>
          <w:tcPr>
            <w:tcW w:w="47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6685" w14:textId="77777777" w:rsidR="00581060" w:rsidRPr="003F2E00" w:rsidRDefault="00581060" w:rsidP="00581060">
            <w:pPr>
              <w:jc w:val="both"/>
              <w:rPr>
                <w:b/>
              </w:rPr>
            </w:pPr>
            <w:r w:rsidRPr="003F2E00">
              <w:rPr>
                <w:b/>
              </w:rPr>
              <w:t xml:space="preserve">Разработка и реализация программ и мероприятий по рациональному (устойчивому) использованию природных ресурсов </w:t>
            </w:r>
          </w:p>
          <w:p w14:paraId="41CAB018" w14:textId="77777777" w:rsidR="00581060" w:rsidRPr="003F2E00" w:rsidRDefault="00581060" w:rsidP="00581060">
            <w:pPr>
              <w:tabs>
                <w:tab w:val="left" w:pos="2300"/>
              </w:tabs>
              <w:jc w:val="both"/>
            </w:pPr>
            <w:r w:rsidRPr="003F2E00">
              <w:rPr>
                <w:b/>
              </w:rPr>
              <w:t>и охране окружающей среды</w:t>
            </w:r>
          </w:p>
        </w:tc>
      </w:tr>
      <w:tr w:rsidR="00581060" w:rsidRPr="00913C45" w14:paraId="6A29827C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19D2" w14:textId="77777777" w:rsidR="00581060" w:rsidRPr="008E0828" w:rsidRDefault="00581060" w:rsidP="00581060">
            <w:pPr>
              <w:jc w:val="center"/>
            </w:pPr>
            <w:r w:rsidRPr="008E0828">
              <w:t>12.1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8360" w14:textId="77777777" w:rsidR="00581060" w:rsidRPr="008E0828" w:rsidRDefault="00581060" w:rsidP="00581060">
            <w:pPr>
              <w:jc w:val="both"/>
            </w:pPr>
            <w:r w:rsidRPr="008E0828">
              <w:t xml:space="preserve">УП «МИНГАЗ», 220037, </w:t>
            </w:r>
            <w:proofErr w:type="spellStart"/>
            <w:r w:rsidRPr="008E0828">
              <w:t>г.Минск</w:t>
            </w:r>
            <w:proofErr w:type="spellEnd"/>
            <w:r w:rsidRPr="008E0828">
              <w:t xml:space="preserve">, </w:t>
            </w:r>
            <w:proofErr w:type="spellStart"/>
            <w:r w:rsidRPr="008E0828">
              <w:t>ул.Ботаническая</w:t>
            </w:r>
            <w:proofErr w:type="spellEnd"/>
            <w:r w:rsidRPr="008E0828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DDE7" w14:textId="77777777" w:rsidR="00581060" w:rsidRPr="003F2E00" w:rsidRDefault="00581060" w:rsidP="00581060">
            <w:pPr>
              <w:jc w:val="both"/>
            </w:pPr>
            <w:r w:rsidRPr="003F2E00"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D3A4" w14:textId="77777777" w:rsidR="00581060" w:rsidRPr="003F2E00" w:rsidRDefault="00581060" w:rsidP="00581060">
            <w:pPr>
              <w:jc w:val="both"/>
            </w:pPr>
            <w:r w:rsidRPr="003F2E00">
              <w:t>План-графики проведения производственных наблюдений в области ООС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038F" w14:textId="77777777" w:rsidR="00581060" w:rsidRPr="003F2E00" w:rsidRDefault="00581060" w:rsidP="00581060">
            <w:pPr>
              <w:jc w:val="both"/>
            </w:pPr>
            <w:r w:rsidRPr="003F2E00">
              <w:t xml:space="preserve">Информация хранится в </w:t>
            </w:r>
            <w:proofErr w:type="spellStart"/>
            <w:r w:rsidRPr="003F2E00">
              <w:t>СГЭМОиООС</w:t>
            </w:r>
            <w:proofErr w:type="spellEnd"/>
            <w:r w:rsidRPr="003F2E00">
              <w:t xml:space="preserve"> УП «МИНГАЗ».</w:t>
            </w:r>
          </w:p>
          <w:p w14:paraId="4ED55BA4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75321DF4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BC11" w14:textId="77777777" w:rsidR="00581060" w:rsidRPr="003F2E00" w:rsidRDefault="00581060" w:rsidP="00581060">
            <w:pPr>
              <w:jc w:val="center"/>
            </w:pPr>
            <w:r>
              <w:t>12.2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BD08" w14:textId="77777777" w:rsidR="00581060" w:rsidRPr="003F2E00" w:rsidRDefault="00581060" w:rsidP="00581060">
            <w:pPr>
              <w:jc w:val="both"/>
            </w:pPr>
            <w:r w:rsidRPr="003F2E00">
              <w:t>филиал «ТБЗ «Сергеевичское», 222839, Минская обл., Пуховичский р-н, пос. Правдинский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A21D" w14:textId="77777777" w:rsidR="00581060" w:rsidRPr="003F2E00" w:rsidRDefault="00581060" w:rsidP="00581060">
            <w:pPr>
              <w:jc w:val="both"/>
            </w:pPr>
            <w:r w:rsidRPr="003F2E00"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13F1" w14:textId="77777777" w:rsidR="00581060" w:rsidRPr="003F2E00" w:rsidRDefault="00581060" w:rsidP="00581060">
            <w:pPr>
              <w:jc w:val="both"/>
            </w:pPr>
            <w:r w:rsidRPr="003F2E00">
              <w:t>План-графики проведения производственных наблюдений в области ООС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E37C" w14:textId="77777777" w:rsidR="00581060" w:rsidRPr="003F2E00" w:rsidRDefault="00581060" w:rsidP="00581060">
            <w:pPr>
              <w:jc w:val="both"/>
            </w:pPr>
            <w:r w:rsidRPr="003F2E00">
              <w:t>Информация хранится в филиале «ТБЗ «Сергеевичское» УП «МИНГАЗ».</w:t>
            </w:r>
          </w:p>
          <w:p w14:paraId="181EEB35" w14:textId="77777777" w:rsidR="00581060" w:rsidRPr="003F2E00" w:rsidRDefault="00581060" w:rsidP="00581060">
            <w:pPr>
              <w:jc w:val="both"/>
            </w:pPr>
            <w:r w:rsidRPr="003F2E00">
              <w:t>Доступ информации по письменному запросу (тел. (017)2992880, root@mingas.by).</w:t>
            </w:r>
          </w:p>
        </w:tc>
      </w:tr>
      <w:tr w:rsidR="00581060" w:rsidRPr="00913C45" w14:paraId="5CB83C3C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0158" w14:textId="77777777" w:rsidR="00581060" w:rsidRPr="003F2E00" w:rsidRDefault="00581060" w:rsidP="00581060">
            <w:pPr>
              <w:jc w:val="center"/>
            </w:pPr>
            <w:r>
              <w:t>12.3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4F6D" w14:textId="77777777" w:rsidR="00581060" w:rsidRPr="00913C45" w:rsidRDefault="00581060" w:rsidP="00581060">
            <w:pPr>
              <w:jc w:val="both"/>
              <w:rPr>
                <w:highlight w:val="yellow"/>
              </w:rPr>
            </w:pPr>
            <w:r w:rsidRPr="00F34746">
              <w:t xml:space="preserve">филиал «Бубны», 222420, Минская </w:t>
            </w:r>
            <w:r w:rsidRPr="00F34746">
              <w:lastRenderedPageBreak/>
              <w:t>обл., Вилейский р-н, д. Бубны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0D39" w14:textId="77777777" w:rsidR="00581060" w:rsidRPr="003F2E00" w:rsidRDefault="00581060" w:rsidP="00581060">
            <w:pPr>
              <w:jc w:val="both"/>
            </w:pPr>
            <w:r w:rsidRPr="003F2E00">
              <w:lastRenderedPageBreak/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0AAA" w14:textId="77777777" w:rsidR="00581060" w:rsidRPr="003F2E00" w:rsidRDefault="00581060" w:rsidP="00581060">
            <w:pPr>
              <w:jc w:val="both"/>
            </w:pPr>
            <w:r w:rsidRPr="003F2E00">
              <w:t xml:space="preserve">План-графики проведения производственных наблюдений в </w:t>
            </w:r>
            <w:r w:rsidRPr="003F2E00">
              <w:lastRenderedPageBreak/>
              <w:t>области ООС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F620" w14:textId="77777777" w:rsidR="00581060" w:rsidRPr="003F2E00" w:rsidRDefault="00581060" w:rsidP="00581060">
            <w:pPr>
              <w:jc w:val="both"/>
            </w:pPr>
            <w:r w:rsidRPr="003F2E00">
              <w:lastRenderedPageBreak/>
              <w:t>Информация хранится в филиале «Бубны» УП «МИНГАЗ».</w:t>
            </w:r>
          </w:p>
          <w:p w14:paraId="57CFDF59" w14:textId="77777777" w:rsidR="00581060" w:rsidRPr="003F2E00" w:rsidRDefault="00581060" w:rsidP="00581060">
            <w:pPr>
              <w:jc w:val="both"/>
            </w:pPr>
            <w:r w:rsidRPr="003F2E00">
              <w:lastRenderedPageBreak/>
              <w:t>Доступ информации по письменному запросу (тел. (017)2992880, root@mingas.by).</w:t>
            </w:r>
          </w:p>
        </w:tc>
      </w:tr>
      <w:tr w:rsidR="00581060" w:rsidRPr="00913C45" w14:paraId="693FAFB5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C103" w14:textId="77777777" w:rsidR="00581060" w:rsidRPr="003F2E00" w:rsidRDefault="00581060" w:rsidP="00581060">
            <w:pPr>
              <w:jc w:val="center"/>
            </w:pPr>
            <w:r>
              <w:lastRenderedPageBreak/>
              <w:t>12.4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4331" w14:textId="77777777" w:rsidR="00581060" w:rsidRPr="00913C45" w:rsidRDefault="00581060" w:rsidP="00581060">
            <w:pPr>
              <w:rPr>
                <w:highlight w:val="yellow"/>
              </w:rPr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83FE" w14:textId="77777777" w:rsidR="00581060" w:rsidRPr="003F2E00" w:rsidRDefault="00581060" w:rsidP="00581060">
            <w:pPr>
              <w:jc w:val="both"/>
            </w:pPr>
            <w:r w:rsidRPr="003F2E00"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9545" w14:textId="77777777" w:rsidR="00581060" w:rsidRPr="008E0828" w:rsidRDefault="00581060" w:rsidP="00581060">
            <w:pPr>
              <w:jc w:val="both"/>
            </w:pPr>
            <w:r w:rsidRPr="008E0828">
              <w:t>График проведения внутренних аудитов ИСМ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446C" w14:textId="77777777" w:rsidR="00581060" w:rsidRPr="008E0828" w:rsidRDefault="00581060" w:rsidP="00581060">
            <w:pPr>
              <w:jc w:val="both"/>
            </w:pPr>
            <w:r w:rsidRPr="008E0828">
              <w:t>Информация хранится в ГМК УП «МИНГАЗ».</w:t>
            </w:r>
          </w:p>
          <w:p w14:paraId="360E9A3C" w14:textId="77777777" w:rsidR="00581060" w:rsidRPr="008E0828" w:rsidRDefault="00581060" w:rsidP="00581060">
            <w:pPr>
              <w:jc w:val="both"/>
            </w:pPr>
            <w:r w:rsidRPr="008E0828">
              <w:t>Доступ информации по письменному запросу (тел. (017)2992880, root@mingas.by).</w:t>
            </w:r>
          </w:p>
        </w:tc>
      </w:tr>
      <w:tr w:rsidR="00581060" w:rsidRPr="00913C45" w14:paraId="24B54D63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B0A2" w14:textId="77777777" w:rsidR="00581060" w:rsidRPr="003F2E00" w:rsidRDefault="00581060" w:rsidP="00581060">
            <w:pPr>
              <w:jc w:val="center"/>
            </w:pPr>
            <w:r>
              <w:t>12.5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16B0" w14:textId="77777777" w:rsidR="00581060" w:rsidRPr="00913C45" w:rsidRDefault="00581060" w:rsidP="00581060">
            <w:pPr>
              <w:rPr>
                <w:highlight w:val="yellow"/>
              </w:rPr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1DA1" w14:textId="77777777" w:rsidR="00581060" w:rsidRPr="003F2E00" w:rsidRDefault="00581060" w:rsidP="00581060">
            <w:pPr>
              <w:jc w:val="both"/>
            </w:pPr>
            <w:r w:rsidRPr="003F2E00"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6C1A" w14:textId="77777777" w:rsidR="00581060" w:rsidRPr="008E0828" w:rsidRDefault="00581060" w:rsidP="00581060">
            <w:pPr>
              <w:jc w:val="both"/>
            </w:pPr>
            <w:r w:rsidRPr="008E0828">
              <w:t>Программа проведения внутренних аудитов ИСМ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E747" w14:textId="77777777" w:rsidR="00581060" w:rsidRPr="008E0828" w:rsidRDefault="00581060" w:rsidP="00581060">
            <w:pPr>
              <w:jc w:val="both"/>
            </w:pPr>
            <w:r w:rsidRPr="008E0828">
              <w:t>Информация хранится в ГМК УП «МИНГАЗ».</w:t>
            </w:r>
          </w:p>
          <w:p w14:paraId="128573B9" w14:textId="77777777" w:rsidR="00581060" w:rsidRPr="008E0828" w:rsidRDefault="00581060" w:rsidP="00581060">
            <w:pPr>
              <w:jc w:val="both"/>
            </w:pPr>
            <w:r w:rsidRPr="008E0828">
              <w:t>Доступ информации по письменному запросу (тел. (017)2992880, root@mingas.by).</w:t>
            </w:r>
          </w:p>
        </w:tc>
      </w:tr>
      <w:tr w:rsidR="00581060" w:rsidRPr="00913C45" w14:paraId="38411C63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85E3" w14:textId="77777777" w:rsidR="00581060" w:rsidRPr="003F2E00" w:rsidRDefault="00581060" w:rsidP="00581060">
            <w:pPr>
              <w:jc w:val="center"/>
            </w:pPr>
            <w:r>
              <w:t>12.6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34C6" w14:textId="77777777" w:rsidR="00581060" w:rsidRPr="00913C45" w:rsidRDefault="00581060" w:rsidP="00581060">
            <w:pPr>
              <w:rPr>
                <w:highlight w:val="yellow"/>
              </w:rPr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6B91" w14:textId="77777777" w:rsidR="00581060" w:rsidRPr="008E0828" w:rsidRDefault="00581060" w:rsidP="00581060">
            <w:pPr>
              <w:jc w:val="both"/>
            </w:pPr>
            <w:r w:rsidRPr="008E0828"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7923" w14:textId="77777777" w:rsidR="00581060" w:rsidRPr="008E0828" w:rsidRDefault="00581060" w:rsidP="00581060">
            <w:pPr>
              <w:jc w:val="both"/>
            </w:pPr>
            <w:r w:rsidRPr="008E0828">
              <w:t xml:space="preserve">Программа мероприятий </w:t>
            </w:r>
            <w:r w:rsidRPr="008E0828">
              <w:br/>
              <w:t>УП «МИНГАЗ» по рациональному использованию природных ресурсов и охране окружающей среды.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F6EC" w14:textId="77777777" w:rsidR="00581060" w:rsidRPr="008E0828" w:rsidRDefault="00581060" w:rsidP="00581060">
            <w:pPr>
              <w:jc w:val="both"/>
            </w:pPr>
            <w:r w:rsidRPr="008E0828">
              <w:t>Информация хранится в ПЭУ УП «МИНГАЗ» и ГПО «</w:t>
            </w:r>
            <w:proofErr w:type="spellStart"/>
            <w:r w:rsidRPr="008E0828">
              <w:t>Белтопгаз</w:t>
            </w:r>
            <w:proofErr w:type="spellEnd"/>
            <w:r w:rsidRPr="008E0828">
              <w:t xml:space="preserve">». </w:t>
            </w:r>
          </w:p>
          <w:p w14:paraId="323BB951" w14:textId="77777777" w:rsidR="00581060" w:rsidRPr="008E0828" w:rsidRDefault="00581060" w:rsidP="00581060">
            <w:pPr>
              <w:jc w:val="both"/>
            </w:pPr>
            <w:r w:rsidRPr="008E0828">
              <w:t>Доступ информации по письменному запросу (тел. (017)2992880, root@mingas.by).</w:t>
            </w:r>
          </w:p>
        </w:tc>
      </w:tr>
      <w:tr w:rsidR="00581060" w:rsidRPr="00913C45" w14:paraId="7DEB0B6F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D224" w14:textId="77777777" w:rsidR="00581060" w:rsidRPr="003F2E00" w:rsidRDefault="00581060" w:rsidP="00581060">
            <w:pPr>
              <w:jc w:val="center"/>
            </w:pPr>
            <w:r>
              <w:t>12.7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7031" w14:textId="77777777" w:rsidR="00581060" w:rsidRPr="00913C45" w:rsidRDefault="00581060" w:rsidP="00581060">
            <w:pPr>
              <w:rPr>
                <w:highlight w:val="yellow"/>
              </w:rPr>
            </w:pPr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DBB9" w14:textId="77777777" w:rsidR="00581060" w:rsidRPr="008E0828" w:rsidRDefault="00581060" w:rsidP="00581060">
            <w:pPr>
              <w:jc w:val="both"/>
            </w:pPr>
            <w:r w:rsidRPr="008E0828">
              <w:t>Информация о мероприятиях в области охраны окружающее среды.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0C79" w14:textId="77777777" w:rsidR="00581060" w:rsidRPr="008E0828" w:rsidRDefault="00581060" w:rsidP="00581060">
            <w:pPr>
              <w:jc w:val="both"/>
            </w:pPr>
            <w:r w:rsidRPr="008E0828">
              <w:t>Отчет о выполнении Программы мероприятий УП «МИНГАЗ» по рациональному использованию природных ресурсов и охране окружающей среды предоставляется в ГПО «</w:t>
            </w:r>
            <w:proofErr w:type="spellStart"/>
            <w:r w:rsidRPr="008E0828">
              <w:t>Белтопгаз</w:t>
            </w:r>
            <w:proofErr w:type="spellEnd"/>
            <w:r w:rsidRPr="008E0828">
              <w:t>» на бумажном носителе.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1D47" w14:textId="77777777" w:rsidR="00581060" w:rsidRPr="008E0828" w:rsidRDefault="00581060" w:rsidP="00581060">
            <w:pPr>
              <w:jc w:val="both"/>
            </w:pPr>
            <w:r w:rsidRPr="008E0828">
              <w:t xml:space="preserve">Информация хранится в </w:t>
            </w:r>
            <w:proofErr w:type="spellStart"/>
            <w:r w:rsidRPr="008E0828">
              <w:t>СГЭМОиООС</w:t>
            </w:r>
            <w:proofErr w:type="spellEnd"/>
            <w:r w:rsidRPr="008E0828">
              <w:t xml:space="preserve"> УП «МИНГАЗ».</w:t>
            </w:r>
          </w:p>
          <w:p w14:paraId="0CB103CA" w14:textId="77777777" w:rsidR="00581060" w:rsidRPr="008E0828" w:rsidRDefault="00581060" w:rsidP="00581060">
            <w:pPr>
              <w:jc w:val="both"/>
            </w:pPr>
            <w:r w:rsidRPr="008E0828">
              <w:t>Доступ информации по письменному запросу (тел. (017)2992880, root@mingas.by).</w:t>
            </w:r>
          </w:p>
        </w:tc>
      </w:tr>
      <w:tr w:rsidR="00581060" w:rsidRPr="00913C45" w14:paraId="0FE8CECF" w14:textId="77777777" w:rsidTr="008E0828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A439" w14:textId="77777777" w:rsidR="00581060" w:rsidRPr="008E0828" w:rsidRDefault="00581060" w:rsidP="00581060">
            <w:pPr>
              <w:jc w:val="center"/>
              <w:rPr>
                <w:b/>
              </w:rPr>
            </w:pPr>
            <w:r w:rsidRPr="008E0828">
              <w:rPr>
                <w:b/>
              </w:rPr>
              <w:t>13</w:t>
            </w:r>
          </w:p>
        </w:tc>
        <w:tc>
          <w:tcPr>
            <w:tcW w:w="47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0522" w14:textId="77777777" w:rsidR="00581060" w:rsidRPr="008E0828" w:rsidRDefault="00581060" w:rsidP="00581060">
            <w:pPr>
              <w:jc w:val="both"/>
              <w:rPr>
                <w:b/>
              </w:rPr>
            </w:pPr>
            <w:r w:rsidRPr="008E0828">
              <w:rPr>
                <w:b/>
              </w:rPr>
              <w:t>Реализация проектов водоохранных зон и прибрежных полос, планов управления речными бассейнами</w:t>
            </w:r>
          </w:p>
        </w:tc>
      </w:tr>
      <w:tr w:rsidR="00581060" w:rsidRPr="00913C45" w14:paraId="69906630" w14:textId="77777777" w:rsidTr="007E2290">
        <w:trPr>
          <w:gridAfter w:val="1"/>
          <w:wAfter w:w="10" w:type="pct"/>
          <w:trHeight w:val="179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8C93" w14:textId="77777777" w:rsidR="00581060" w:rsidRDefault="00581060" w:rsidP="00581060">
            <w:pPr>
              <w:jc w:val="center"/>
            </w:pPr>
            <w:r>
              <w:t>13.1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D825" w14:textId="77777777" w:rsidR="00581060" w:rsidRPr="003F2E00" w:rsidRDefault="00581060" w:rsidP="00581060">
            <w:r w:rsidRPr="003F2E00">
              <w:t xml:space="preserve">УП «МИНГАЗ», 220037, </w:t>
            </w:r>
            <w:proofErr w:type="spellStart"/>
            <w:r w:rsidRPr="003F2E00">
              <w:t>г.Минск</w:t>
            </w:r>
            <w:proofErr w:type="spellEnd"/>
            <w:r w:rsidRPr="003F2E00">
              <w:t xml:space="preserve">, </w:t>
            </w:r>
            <w:proofErr w:type="spellStart"/>
            <w:r w:rsidRPr="003F2E00">
              <w:t>ул.Ботаническая</w:t>
            </w:r>
            <w:proofErr w:type="spellEnd"/>
            <w:r w:rsidRPr="003F2E00">
              <w:t>, 11/1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B6EC" w14:textId="77777777" w:rsidR="00581060" w:rsidRPr="008E0828" w:rsidRDefault="00581060" w:rsidP="00581060">
            <w:pPr>
              <w:jc w:val="both"/>
            </w:pPr>
            <w:r>
              <w:t>-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270B" w14:textId="77777777" w:rsidR="00581060" w:rsidRPr="008E0828" w:rsidRDefault="00581060" w:rsidP="00581060">
            <w:pPr>
              <w:jc w:val="both"/>
            </w:pPr>
            <w:r>
              <w:t>-</w:t>
            </w:r>
          </w:p>
        </w:tc>
        <w:tc>
          <w:tcPr>
            <w:tcW w:w="1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AA62" w14:textId="77777777" w:rsidR="00581060" w:rsidRPr="008E0828" w:rsidRDefault="00581060" w:rsidP="00581060">
            <w:pPr>
              <w:jc w:val="both"/>
            </w:pPr>
            <w:r>
              <w:t>-</w:t>
            </w:r>
          </w:p>
        </w:tc>
      </w:tr>
      <w:tr w:rsidR="00581060" w:rsidRPr="00913C45" w14:paraId="1F94CEF4" w14:textId="77777777" w:rsidTr="001B5DB3">
        <w:trPr>
          <w:gridAfter w:val="1"/>
          <w:wAfter w:w="10" w:type="pct"/>
          <w:trHeight w:val="1530"/>
        </w:trPr>
        <w:tc>
          <w:tcPr>
            <w:tcW w:w="49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318D" w14:textId="77777777" w:rsidR="00581060" w:rsidRDefault="00581060" w:rsidP="00581060">
            <w:pPr>
              <w:jc w:val="both"/>
            </w:pPr>
            <w:r>
              <w:t>ВМР – вторичные материальные ресурсы;</w:t>
            </w:r>
          </w:p>
          <w:p w14:paraId="0652E091" w14:textId="77777777" w:rsidR="00581060" w:rsidRDefault="00581060" w:rsidP="00581060">
            <w:pPr>
              <w:jc w:val="both"/>
            </w:pPr>
            <w:r>
              <w:t>ГОУ – газоочистная установка;</w:t>
            </w:r>
          </w:p>
          <w:p w14:paraId="347DD532" w14:textId="77777777" w:rsidR="00581060" w:rsidRDefault="00581060" w:rsidP="00581060">
            <w:pPr>
              <w:jc w:val="both"/>
            </w:pPr>
            <w:r>
              <w:t>ГМК – группа менеджмента качества;</w:t>
            </w:r>
          </w:p>
          <w:p w14:paraId="5A68B3AF" w14:textId="77777777" w:rsidR="00581060" w:rsidRDefault="00581060" w:rsidP="00581060">
            <w:pPr>
              <w:jc w:val="both"/>
            </w:pPr>
            <w:r>
              <w:t>ИСМ – интегрированная система менеджмента;</w:t>
            </w:r>
          </w:p>
          <w:p w14:paraId="7DC21637" w14:textId="77777777" w:rsidR="00581060" w:rsidRDefault="00581060" w:rsidP="00581060">
            <w:pPr>
              <w:jc w:val="both"/>
            </w:pPr>
            <w:r>
              <w:t>КПР – комплексное природоохранное разрешение;</w:t>
            </w:r>
          </w:p>
          <w:p w14:paraId="19DB2D6D" w14:textId="77777777" w:rsidR="00581060" w:rsidRDefault="00581060" w:rsidP="00581060">
            <w:pPr>
              <w:jc w:val="both"/>
            </w:pPr>
            <w:proofErr w:type="spellStart"/>
            <w:r w:rsidRPr="00A63860">
              <w:t>ОДиК</w:t>
            </w:r>
            <w:proofErr w:type="spellEnd"/>
            <w:r>
              <w:t xml:space="preserve"> – отдел делопроизводства и контроля;</w:t>
            </w:r>
          </w:p>
          <w:p w14:paraId="086A6260" w14:textId="77777777" w:rsidR="00581060" w:rsidRDefault="00581060" w:rsidP="00581060">
            <w:pPr>
              <w:jc w:val="both"/>
            </w:pPr>
            <w:r>
              <w:t xml:space="preserve">ОБВ – </w:t>
            </w:r>
            <w:proofErr w:type="spellStart"/>
            <w:r>
              <w:t>озонобезопасные</w:t>
            </w:r>
            <w:proofErr w:type="spellEnd"/>
            <w:r>
              <w:t xml:space="preserve"> вещества;</w:t>
            </w:r>
          </w:p>
          <w:p w14:paraId="744CC40E" w14:textId="77777777" w:rsidR="00581060" w:rsidRDefault="00581060" w:rsidP="00581060">
            <w:pPr>
              <w:jc w:val="both"/>
            </w:pPr>
            <w:r>
              <w:t>ООС – охрана окружающей среды;</w:t>
            </w:r>
          </w:p>
          <w:p w14:paraId="400A3C5B" w14:textId="77777777" w:rsidR="00581060" w:rsidRDefault="00581060" w:rsidP="00581060">
            <w:pPr>
              <w:jc w:val="both"/>
            </w:pPr>
            <w:r>
              <w:t xml:space="preserve">ОРВ – </w:t>
            </w:r>
            <w:proofErr w:type="spellStart"/>
            <w:r>
              <w:t>озоноразрушающие</w:t>
            </w:r>
            <w:proofErr w:type="spellEnd"/>
            <w:r>
              <w:t xml:space="preserve"> вещества;</w:t>
            </w:r>
          </w:p>
          <w:p w14:paraId="63BA3EDB" w14:textId="77777777" w:rsidR="00581060" w:rsidRDefault="00581060" w:rsidP="00581060">
            <w:pPr>
              <w:jc w:val="both"/>
            </w:pPr>
            <w:r>
              <w:lastRenderedPageBreak/>
              <w:t>ПЭУ – планово-экономическое управление;</w:t>
            </w:r>
          </w:p>
          <w:p w14:paraId="7B0A428E" w14:textId="77777777" w:rsidR="00581060" w:rsidRDefault="00581060" w:rsidP="00581060">
            <w:pPr>
              <w:jc w:val="both"/>
            </w:pPr>
            <w:r>
              <w:t xml:space="preserve">ПХБ – </w:t>
            </w:r>
            <w:r w:rsidRPr="001C045D">
              <w:t>полихлорированные бифенилы</w:t>
            </w:r>
            <w:r>
              <w:t>;</w:t>
            </w:r>
          </w:p>
          <w:p w14:paraId="53A82A1C" w14:textId="77777777" w:rsidR="00581060" w:rsidRDefault="00581060" w:rsidP="00581060">
            <w:pPr>
              <w:jc w:val="both"/>
            </w:pPr>
            <w:proofErr w:type="spellStart"/>
            <w:r>
              <w:t>СГЭМОиООС</w:t>
            </w:r>
            <w:proofErr w:type="spellEnd"/>
            <w:r>
              <w:t xml:space="preserve"> – служба главного энергетика, метрического обеспечения и охраны окружающей среды;</w:t>
            </w:r>
          </w:p>
          <w:p w14:paraId="75645CFE" w14:textId="77777777" w:rsidR="00581060" w:rsidRDefault="00581060" w:rsidP="00581060">
            <w:pPr>
              <w:jc w:val="both"/>
            </w:pPr>
            <w:r>
              <w:t xml:space="preserve">СЗЗ – </w:t>
            </w:r>
            <w:r w:rsidRPr="00913C45">
              <w:t>санитарно-защитн</w:t>
            </w:r>
            <w:r>
              <w:t>ая</w:t>
            </w:r>
            <w:r w:rsidRPr="00913C45">
              <w:t xml:space="preserve"> зон</w:t>
            </w:r>
            <w:r>
              <w:t>а;</w:t>
            </w:r>
          </w:p>
          <w:p w14:paraId="265080E6" w14:textId="77777777" w:rsidR="00581060" w:rsidRDefault="00581060" w:rsidP="00581060">
            <w:pPr>
              <w:jc w:val="both"/>
            </w:pPr>
            <w:r>
              <w:t>ТБЗ – торфобрикетный завод;</w:t>
            </w:r>
          </w:p>
          <w:p w14:paraId="796DBE82" w14:textId="77777777" w:rsidR="00581060" w:rsidRDefault="00581060" w:rsidP="00581060">
            <w:pPr>
              <w:jc w:val="both"/>
            </w:pPr>
            <w:r>
              <w:t>ТС – транспортная служба;</w:t>
            </w:r>
          </w:p>
          <w:p w14:paraId="023281F5" w14:textId="77777777" w:rsidR="00581060" w:rsidRDefault="00581060" w:rsidP="00581060">
            <w:pPr>
              <w:jc w:val="both"/>
            </w:pPr>
            <w:r>
              <w:t>ЦБ – центральная бухгалтерия;</w:t>
            </w:r>
          </w:p>
          <w:p w14:paraId="66B049E0" w14:textId="77777777" w:rsidR="00581060" w:rsidRDefault="00581060" w:rsidP="00581060">
            <w:pPr>
              <w:jc w:val="both"/>
            </w:pPr>
            <w:r>
              <w:t>УКС – управление капитального строительства</w:t>
            </w:r>
            <w:r w:rsidR="00906CE2">
              <w:t>.</w:t>
            </w:r>
          </w:p>
          <w:p w14:paraId="140F0739" w14:textId="77777777" w:rsidR="00581060" w:rsidRPr="008E0828" w:rsidRDefault="00581060" w:rsidP="00581060">
            <w:pPr>
              <w:jc w:val="both"/>
            </w:pPr>
          </w:p>
        </w:tc>
      </w:tr>
      <w:bookmarkEnd w:id="0"/>
    </w:tbl>
    <w:p w14:paraId="2AD437CA" w14:textId="77777777" w:rsidR="009C6593" w:rsidRDefault="009C6593" w:rsidP="009C6593">
      <w:pPr>
        <w:tabs>
          <w:tab w:val="left" w:pos="2300"/>
        </w:tabs>
        <w:jc w:val="right"/>
      </w:pPr>
    </w:p>
    <w:p w14:paraId="697F3E7B" w14:textId="77777777" w:rsidR="009C6593" w:rsidRDefault="009C6593" w:rsidP="003B215E">
      <w:pPr>
        <w:rPr>
          <w:sz w:val="18"/>
          <w:szCs w:val="18"/>
        </w:rPr>
      </w:pPr>
    </w:p>
    <w:sectPr w:rsidR="009C6593" w:rsidSect="007E2290">
      <w:footerReference w:type="first" r:id="rId7"/>
      <w:pgSz w:w="16834" w:h="11909" w:orient="landscape" w:code="9"/>
      <w:pgMar w:top="568" w:right="674" w:bottom="567" w:left="709" w:header="284" w:footer="1117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0F996" w14:textId="77777777" w:rsidR="00EE7B52" w:rsidRDefault="00EE7B52">
      <w:r>
        <w:separator/>
      </w:r>
    </w:p>
  </w:endnote>
  <w:endnote w:type="continuationSeparator" w:id="0">
    <w:p w14:paraId="6DE2228D" w14:textId="77777777" w:rsidR="00EE7B52" w:rsidRDefault="00EE7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53AD1" w14:textId="77777777" w:rsidR="00EE7B52" w:rsidRDefault="00EE7B52">
    <w:pPr>
      <w:pStyle w:val="a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C34FFD5" wp14:editId="584768D1">
          <wp:simplePos x="0" y="0"/>
          <wp:positionH relativeFrom="page">
            <wp:posOffset>6892925</wp:posOffset>
          </wp:positionH>
          <wp:positionV relativeFrom="page">
            <wp:posOffset>10061575</wp:posOffset>
          </wp:positionV>
          <wp:extent cx="427355" cy="427355"/>
          <wp:effectExtent l="0" t="0" r="0" b="0"/>
          <wp:wrapSquare wrapText="bothSides"/>
          <wp:docPr id="14" name="Рисунок 7" descr="C:\Users\GMK2\Desktop\СКАН\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7" descr="C:\Users\GMK2\Desktop\СКАН\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27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9F93B" w14:textId="77777777" w:rsidR="00EE7B52" w:rsidRDefault="00EE7B52">
      <w:r>
        <w:separator/>
      </w:r>
    </w:p>
  </w:footnote>
  <w:footnote w:type="continuationSeparator" w:id="0">
    <w:p w14:paraId="59AA2992" w14:textId="77777777" w:rsidR="00EE7B52" w:rsidRDefault="00EE7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76C48"/>
    <w:multiLevelType w:val="hybridMultilevel"/>
    <w:tmpl w:val="4F24A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65AAC"/>
    <w:multiLevelType w:val="hybridMultilevel"/>
    <w:tmpl w:val="9DC64132"/>
    <w:lvl w:ilvl="0" w:tplc="F7D673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F062B"/>
    <w:multiLevelType w:val="hybridMultilevel"/>
    <w:tmpl w:val="4F24A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B7"/>
    <w:rsid w:val="00000846"/>
    <w:rsid w:val="0000165C"/>
    <w:rsid w:val="00006494"/>
    <w:rsid w:val="0002223E"/>
    <w:rsid w:val="0002479B"/>
    <w:rsid w:val="00027270"/>
    <w:rsid w:val="0003166C"/>
    <w:rsid w:val="0003211E"/>
    <w:rsid w:val="00033D29"/>
    <w:rsid w:val="0003537F"/>
    <w:rsid w:val="00044679"/>
    <w:rsid w:val="000570B4"/>
    <w:rsid w:val="00061B2F"/>
    <w:rsid w:val="00072DB4"/>
    <w:rsid w:val="00074700"/>
    <w:rsid w:val="00090359"/>
    <w:rsid w:val="00092074"/>
    <w:rsid w:val="000921A1"/>
    <w:rsid w:val="00093949"/>
    <w:rsid w:val="000969F6"/>
    <w:rsid w:val="00096B97"/>
    <w:rsid w:val="000A42E5"/>
    <w:rsid w:val="000B7DF4"/>
    <w:rsid w:val="000C21F6"/>
    <w:rsid w:val="000C4341"/>
    <w:rsid w:val="000D205C"/>
    <w:rsid w:val="000E5DFA"/>
    <w:rsid w:val="000F30BF"/>
    <w:rsid w:val="000F6D2A"/>
    <w:rsid w:val="00115022"/>
    <w:rsid w:val="00115CDB"/>
    <w:rsid w:val="001170BE"/>
    <w:rsid w:val="00117892"/>
    <w:rsid w:val="00120368"/>
    <w:rsid w:val="00122724"/>
    <w:rsid w:val="00122C7F"/>
    <w:rsid w:val="001351D4"/>
    <w:rsid w:val="00136963"/>
    <w:rsid w:val="00136AEA"/>
    <w:rsid w:val="0013737F"/>
    <w:rsid w:val="0013782A"/>
    <w:rsid w:val="001402B7"/>
    <w:rsid w:val="00141290"/>
    <w:rsid w:val="00153626"/>
    <w:rsid w:val="00154449"/>
    <w:rsid w:val="0015492D"/>
    <w:rsid w:val="00164604"/>
    <w:rsid w:val="00167033"/>
    <w:rsid w:val="00175E6F"/>
    <w:rsid w:val="00177466"/>
    <w:rsid w:val="0017782E"/>
    <w:rsid w:val="00184AD9"/>
    <w:rsid w:val="0019211C"/>
    <w:rsid w:val="001B2A3E"/>
    <w:rsid w:val="001B5DB3"/>
    <w:rsid w:val="001B7C5D"/>
    <w:rsid w:val="001C045D"/>
    <w:rsid w:val="001E4AE6"/>
    <w:rsid w:val="001E6F19"/>
    <w:rsid w:val="001F2025"/>
    <w:rsid w:val="001F5BAC"/>
    <w:rsid w:val="00201388"/>
    <w:rsid w:val="00206434"/>
    <w:rsid w:val="0020795E"/>
    <w:rsid w:val="00211E44"/>
    <w:rsid w:val="00214996"/>
    <w:rsid w:val="00217A40"/>
    <w:rsid w:val="00220108"/>
    <w:rsid w:val="002264AF"/>
    <w:rsid w:val="0022746B"/>
    <w:rsid w:val="00230E7E"/>
    <w:rsid w:val="002332D5"/>
    <w:rsid w:val="00237695"/>
    <w:rsid w:val="00250C2F"/>
    <w:rsid w:val="00255A22"/>
    <w:rsid w:val="00256E39"/>
    <w:rsid w:val="00257D09"/>
    <w:rsid w:val="00263278"/>
    <w:rsid w:val="00270DAC"/>
    <w:rsid w:val="002731B8"/>
    <w:rsid w:val="00277FE7"/>
    <w:rsid w:val="00283D12"/>
    <w:rsid w:val="00294982"/>
    <w:rsid w:val="002959A0"/>
    <w:rsid w:val="002A16E1"/>
    <w:rsid w:val="002A171B"/>
    <w:rsid w:val="002A275C"/>
    <w:rsid w:val="002A2DA2"/>
    <w:rsid w:val="002B66E1"/>
    <w:rsid w:val="002C4E7A"/>
    <w:rsid w:val="002D313E"/>
    <w:rsid w:val="002D7C56"/>
    <w:rsid w:val="002F75A1"/>
    <w:rsid w:val="003024A9"/>
    <w:rsid w:val="003128FD"/>
    <w:rsid w:val="003133E3"/>
    <w:rsid w:val="00321457"/>
    <w:rsid w:val="00322807"/>
    <w:rsid w:val="00325207"/>
    <w:rsid w:val="00327D2F"/>
    <w:rsid w:val="00332ADF"/>
    <w:rsid w:val="00347377"/>
    <w:rsid w:val="00351F5D"/>
    <w:rsid w:val="003644ED"/>
    <w:rsid w:val="00366F01"/>
    <w:rsid w:val="00370304"/>
    <w:rsid w:val="00376021"/>
    <w:rsid w:val="00382221"/>
    <w:rsid w:val="00385A55"/>
    <w:rsid w:val="003A3167"/>
    <w:rsid w:val="003A394E"/>
    <w:rsid w:val="003B215E"/>
    <w:rsid w:val="003B477B"/>
    <w:rsid w:val="003B5FC7"/>
    <w:rsid w:val="003C5BB1"/>
    <w:rsid w:val="003C666B"/>
    <w:rsid w:val="003D583B"/>
    <w:rsid w:val="003D5C6E"/>
    <w:rsid w:val="003E215D"/>
    <w:rsid w:val="003E32DD"/>
    <w:rsid w:val="003E5B3D"/>
    <w:rsid w:val="003F0BE5"/>
    <w:rsid w:val="003F2E00"/>
    <w:rsid w:val="003F4740"/>
    <w:rsid w:val="00402901"/>
    <w:rsid w:val="0040653B"/>
    <w:rsid w:val="00410DCA"/>
    <w:rsid w:val="00412DB7"/>
    <w:rsid w:val="00420A4E"/>
    <w:rsid w:val="0042168F"/>
    <w:rsid w:val="00424457"/>
    <w:rsid w:val="004310D8"/>
    <w:rsid w:val="00434CDF"/>
    <w:rsid w:val="0043712C"/>
    <w:rsid w:val="0043769F"/>
    <w:rsid w:val="00461C13"/>
    <w:rsid w:val="004642BE"/>
    <w:rsid w:val="00471644"/>
    <w:rsid w:val="00476D7D"/>
    <w:rsid w:val="00490450"/>
    <w:rsid w:val="00491A72"/>
    <w:rsid w:val="0049209F"/>
    <w:rsid w:val="004A175A"/>
    <w:rsid w:val="004C408B"/>
    <w:rsid w:val="004C7A5B"/>
    <w:rsid w:val="004D642B"/>
    <w:rsid w:val="004E1C9F"/>
    <w:rsid w:val="004E779C"/>
    <w:rsid w:val="004E7DE5"/>
    <w:rsid w:val="004F39C1"/>
    <w:rsid w:val="005078BA"/>
    <w:rsid w:val="00507F67"/>
    <w:rsid w:val="00512022"/>
    <w:rsid w:val="00515CB3"/>
    <w:rsid w:val="00520A79"/>
    <w:rsid w:val="00522F67"/>
    <w:rsid w:val="00533AB4"/>
    <w:rsid w:val="005369A7"/>
    <w:rsid w:val="005674BE"/>
    <w:rsid w:val="005704BB"/>
    <w:rsid w:val="0057356A"/>
    <w:rsid w:val="00580CC0"/>
    <w:rsid w:val="00581060"/>
    <w:rsid w:val="00581DDD"/>
    <w:rsid w:val="005A3B9E"/>
    <w:rsid w:val="005A4890"/>
    <w:rsid w:val="005B0D0A"/>
    <w:rsid w:val="005B1E33"/>
    <w:rsid w:val="005C49FD"/>
    <w:rsid w:val="005D0A9F"/>
    <w:rsid w:val="005E4A06"/>
    <w:rsid w:val="005F3FAC"/>
    <w:rsid w:val="005F672A"/>
    <w:rsid w:val="00617B2C"/>
    <w:rsid w:val="00623224"/>
    <w:rsid w:val="00633B50"/>
    <w:rsid w:val="00633BA1"/>
    <w:rsid w:val="00634F33"/>
    <w:rsid w:val="0063644C"/>
    <w:rsid w:val="00636BA7"/>
    <w:rsid w:val="00663944"/>
    <w:rsid w:val="00663C25"/>
    <w:rsid w:val="0067007A"/>
    <w:rsid w:val="00671F7A"/>
    <w:rsid w:val="0067482E"/>
    <w:rsid w:val="00681BAF"/>
    <w:rsid w:val="00683A93"/>
    <w:rsid w:val="00684BA9"/>
    <w:rsid w:val="006A0B58"/>
    <w:rsid w:val="006A5679"/>
    <w:rsid w:val="006B6A22"/>
    <w:rsid w:val="006C0722"/>
    <w:rsid w:val="006C7980"/>
    <w:rsid w:val="006D0537"/>
    <w:rsid w:val="006F070D"/>
    <w:rsid w:val="006F4FCB"/>
    <w:rsid w:val="007008C2"/>
    <w:rsid w:val="00700943"/>
    <w:rsid w:val="00707D2E"/>
    <w:rsid w:val="007154DA"/>
    <w:rsid w:val="007175EE"/>
    <w:rsid w:val="007177B0"/>
    <w:rsid w:val="00717AF6"/>
    <w:rsid w:val="00730D4E"/>
    <w:rsid w:val="007312A9"/>
    <w:rsid w:val="00734D1B"/>
    <w:rsid w:val="00736340"/>
    <w:rsid w:val="00737AF7"/>
    <w:rsid w:val="00744DA1"/>
    <w:rsid w:val="00744FCE"/>
    <w:rsid w:val="00745F3B"/>
    <w:rsid w:val="0075311A"/>
    <w:rsid w:val="007610B4"/>
    <w:rsid w:val="00770BB9"/>
    <w:rsid w:val="0077630C"/>
    <w:rsid w:val="00780E5D"/>
    <w:rsid w:val="007952E6"/>
    <w:rsid w:val="007A1CEB"/>
    <w:rsid w:val="007A2EF4"/>
    <w:rsid w:val="007A7C8B"/>
    <w:rsid w:val="007B0E19"/>
    <w:rsid w:val="007C7846"/>
    <w:rsid w:val="007E2290"/>
    <w:rsid w:val="007F0B65"/>
    <w:rsid w:val="007F300A"/>
    <w:rsid w:val="007F7576"/>
    <w:rsid w:val="00801008"/>
    <w:rsid w:val="00804A10"/>
    <w:rsid w:val="0081124E"/>
    <w:rsid w:val="00811DCF"/>
    <w:rsid w:val="00813A38"/>
    <w:rsid w:val="00814CF1"/>
    <w:rsid w:val="00821B90"/>
    <w:rsid w:val="00821F54"/>
    <w:rsid w:val="0082239F"/>
    <w:rsid w:val="00826763"/>
    <w:rsid w:val="00827D03"/>
    <w:rsid w:val="00843057"/>
    <w:rsid w:val="0085201D"/>
    <w:rsid w:val="00852A4F"/>
    <w:rsid w:val="00860BA9"/>
    <w:rsid w:val="008702EC"/>
    <w:rsid w:val="00872E6D"/>
    <w:rsid w:val="00873DCA"/>
    <w:rsid w:val="00873F00"/>
    <w:rsid w:val="0087520A"/>
    <w:rsid w:val="008775EE"/>
    <w:rsid w:val="008836A3"/>
    <w:rsid w:val="00887B9B"/>
    <w:rsid w:val="00894EB5"/>
    <w:rsid w:val="00896F2B"/>
    <w:rsid w:val="008A3981"/>
    <w:rsid w:val="008A6C9E"/>
    <w:rsid w:val="008A7CA4"/>
    <w:rsid w:val="008B09EA"/>
    <w:rsid w:val="008B2730"/>
    <w:rsid w:val="008C6974"/>
    <w:rsid w:val="008E0828"/>
    <w:rsid w:val="008E41B7"/>
    <w:rsid w:val="008E75CD"/>
    <w:rsid w:val="008F6220"/>
    <w:rsid w:val="008F785B"/>
    <w:rsid w:val="00901C49"/>
    <w:rsid w:val="00906CE2"/>
    <w:rsid w:val="00913C45"/>
    <w:rsid w:val="00914310"/>
    <w:rsid w:val="00914F00"/>
    <w:rsid w:val="00927DE6"/>
    <w:rsid w:val="0093035D"/>
    <w:rsid w:val="0093625A"/>
    <w:rsid w:val="009374A2"/>
    <w:rsid w:val="0093797F"/>
    <w:rsid w:val="00944622"/>
    <w:rsid w:val="00945FC1"/>
    <w:rsid w:val="00950ED7"/>
    <w:rsid w:val="00955C06"/>
    <w:rsid w:val="00963D0E"/>
    <w:rsid w:val="009654F3"/>
    <w:rsid w:val="009676DF"/>
    <w:rsid w:val="00967F0B"/>
    <w:rsid w:val="009710B2"/>
    <w:rsid w:val="009777C0"/>
    <w:rsid w:val="00977FED"/>
    <w:rsid w:val="00982F5F"/>
    <w:rsid w:val="00985D1B"/>
    <w:rsid w:val="00995248"/>
    <w:rsid w:val="009A021B"/>
    <w:rsid w:val="009A326A"/>
    <w:rsid w:val="009C3566"/>
    <w:rsid w:val="009C6472"/>
    <w:rsid w:val="009C6593"/>
    <w:rsid w:val="009C6810"/>
    <w:rsid w:val="009D197D"/>
    <w:rsid w:val="009D293A"/>
    <w:rsid w:val="009D47E8"/>
    <w:rsid w:val="009D6FFC"/>
    <w:rsid w:val="009F1191"/>
    <w:rsid w:val="009F4B50"/>
    <w:rsid w:val="00A0107B"/>
    <w:rsid w:val="00A050C5"/>
    <w:rsid w:val="00A10FF1"/>
    <w:rsid w:val="00A2080F"/>
    <w:rsid w:val="00A2490D"/>
    <w:rsid w:val="00A33589"/>
    <w:rsid w:val="00A33707"/>
    <w:rsid w:val="00A37051"/>
    <w:rsid w:val="00A62082"/>
    <w:rsid w:val="00A63860"/>
    <w:rsid w:val="00A644A2"/>
    <w:rsid w:val="00A720C6"/>
    <w:rsid w:val="00A7324B"/>
    <w:rsid w:val="00A735CF"/>
    <w:rsid w:val="00A77436"/>
    <w:rsid w:val="00A8391C"/>
    <w:rsid w:val="00A84C7F"/>
    <w:rsid w:val="00A87A95"/>
    <w:rsid w:val="00A93A52"/>
    <w:rsid w:val="00A9414D"/>
    <w:rsid w:val="00AB76E6"/>
    <w:rsid w:val="00AB774C"/>
    <w:rsid w:val="00AB7760"/>
    <w:rsid w:val="00AD0E59"/>
    <w:rsid w:val="00AE2721"/>
    <w:rsid w:val="00AE45EF"/>
    <w:rsid w:val="00AF074D"/>
    <w:rsid w:val="00AF7D5A"/>
    <w:rsid w:val="00B009C6"/>
    <w:rsid w:val="00B010C4"/>
    <w:rsid w:val="00B05EF0"/>
    <w:rsid w:val="00B12F2C"/>
    <w:rsid w:val="00B22AE8"/>
    <w:rsid w:val="00B30F7A"/>
    <w:rsid w:val="00B31291"/>
    <w:rsid w:val="00B42DD6"/>
    <w:rsid w:val="00B51EC3"/>
    <w:rsid w:val="00B52814"/>
    <w:rsid w:val="00B52D6F"/>
    <w:rsid w:val="00B54430"/>
    <w:rsid w:val="00B60AB0"/>
    <w:rsid w:val="00B615FB"/>
    <w:rsid w:val="00B642D9"/>
    <w:rsid w:val="00B74ACB"/>
    <w:rsid w:val="00B81150"/>
    <w:rsid w:val="00B82D57"/>
    <w:rsid w:val="00B8332D"/>
    <w:rsid w:val="00B8695F"/>
    <w:rsid w:val="00B91019"/>
    <w:rsid w:val="00BA36B9"/>
    <w:rsid w:val="00BA4F3B"/>
    <w:rsid w:val="00BC16D6"/>
    <w:rsid w:val="00BC1C16"/>
    <w:rsid w:val="00BC5DB3"/>
    <w:rsid w:val="00BD0544"/>
    <w:rsid w:val="00BD25B2"/>
    <w:rsid w:val="00BE6B68"/>
    <w:rsid w:val="00BE7634"/>
    <w:rsid w:val="00BF0C67"/>
    <w:rsid w:val="00BF18ED"/>
    <w:rsid w:val="00BF4AFE"/>
    <w:rsid w:val="00C03CB9"/>
    <w:rsid w:val="00C04004"/>
    <w:rsid w:val="00C064D0"/>
    <w:rsid w:val="00C06F05"/>
    <w:rsid w:val="00C07F56"/>
    <w:rsid w:val="00C10EDE"/>
    <w:rsid w:val="00C15082"/>
    <w:rsid w:val="00C2179B"/>
    <w:rsid w:val="00C26F12"/>
    <w:rsid w:val="00C27C85"/>
    <w:rsid w:val="00C30D7A"/>
    <w:rsid w:val="00C3145B"/>
    <w:rsid w:val="00C32F6B"/>
    <w:rsid w:val="00C32F95"/>
    <w:rsid w:val="00C36011"/>
    <w:rsid w:val="00C37453"/>
    <w:rsid w:val="00C45A06"/>
    <w:rsid w:val="00C46104"/>
    <w:rsid w:val="00C469A7"/>
    <w:rsid w:val="00C475D9"/>
    <w:rsid w:val="00C50501"/>
    <w:rsid w:val="00C50993"/>
    <w:rsid w:val="00C546D5"/>
    <w:rsid w:val="00C55152"/>
    <w:rsid w:val="00C7330E"/>
    <w:rsid w:val="00C73940"/>
    <w:rsid w:val="00C81056"/>
    <w:rsid w:val="00C81AEC"/>
    <w:rsid w:val="00C81C30"/>
    <w:rsid w:val="00C82B37"/>
    <w:rsid w:val="00C8536F"/>
    <w:rsid w:val="00C93A5D"/>
    <w:rsid w:val="00CA4ECF"/>
    <w:rsid w:val="00CA537D"/>
    <w:rsid w:val="00CA73D6"/>
    <w:rsid w:val="00CB1E75"/>
    <w:rsid w:val="00CB2417"/>
    <w:rsid w:val="00CB2AFC"/>
    <w:rsid w:val="00CB3A8F"/>
    <w:rsid w:val="00CC3A4A"/>
    <w:rsid w:val="00CC54CE"/>
    <w:rsid w:val="00CC5E57"/>
    <w:rsid w:val="00CD1B14"/>
    <w:rsid w:val="00CD335C"/>
    <w:rsid w:val="00CD5888"/>
    <w:rsid w:val="00CD730E"/>
    <w:rsid w:val="00CE1A9A"/>
    <w:rsid w:val="00CE5993"/>
    <w:rsid w:val="00CF0F2A"/>
    <w:rsid w:val="00CF2763"/>
    <w:rsid w:val="00CF2904"/>
    <w:rsid w:val="00D01ABE"/>
    <w:rsid w:val="00D103DB"/>
    <w:rsid w:val="00D1627D"/>
    <w:rsid w:val="00D270A8"/>
    <w:rsid w:val="00D40903"/>
    <w:rsid w:val="00D43997"/>
    <w:rsid w:val="00D46751"/>
    <w:rsid w:val="00D51053"/>
    <w:rsid w:val="00D541D6"/>
    <w:rsid w:val="00D551A6"/>
    <w:rsid w:val="00D56A18"/>
    <w:rsid w:val="00D63644"/>
    <w:rsid w:val="00D66613"/>
    <w:rsid w:val="00D728F2"/>
    <w:rsid w:val="00D86893"/>
    <w:rsid w:val="00D9154C"/>
    <w:rsid w:val="00D92E2F"/>
    <w:rsid w:val="00D957F2"/>
    <w:rsid w:val="00D96397"/>
    <w:rsid w:val="00D979C1"/>
    <w:rsid w:val="00DA34C1"/>
    <w:rsid w:val="00DA3D9F"/>
    <w:rsid w:val="00DB7EAA"/>
    <w:rsid w:val="00DC0D39"/>
    <w:rsid w:val="00DC55F4"/>
    <w:rsid w:val="00DD02CF"/>
    <w:rsid w:val="00DD107F"/>
    <w:rsid w:val="00DD4ED2"/>
    <w:rsid w:val="00DD5196"/>
    <w:rsid w:val="00DD56CB"/>
    <w:rsid w:val="00E01F65"/>
    <w:rsid w:val="00E218A7"/>
    <w:rsid w:val="00E335A0"/>
    <w:rsid w:val="00E354E7"/>
    <w:rsid w:val="00E372FE"/>
    <w:rsid w:val="00E37BAB"/>
    <w:rsid w:val="00E43DB2"/>
    <w:rsid w:val="00E47B5E"/>
    <w:rsid w:val="00E51721"/>
    <w:rsid w:val="00E578D5"/>
    <w:rsid w:val="00E60B40"/>
    <w:rsid w:val="00E67B1F"/>
    <w:rsid w:val="00E70988"/>
    <w:rsid w:val="00E81BB8"/>
    <w:rsid w:val="00E8556C"/>
    <w:rsid w:val="00E91BA5"/>
    <w:rsid w:val="00E96E6A"/>
    <w:rsid w:val="00EA241A"/>
    <w:rsid w:val="00EA62EA"/>
    <w:rsid w:val="00EA7681"/>
    <w:rsid w:val="00EB5D35"/>
    <w:rsid w:val="00EC7C04"/>
    <w:rsid w:val="00ED47F4"/>
    <w:rsid w:val="00EE4712"/>
    <w:rsid w:val="00EE7B52"/>
    <w:rsid w:val="00EF6E66"/>
    <w:rsid w:val="00F009B2"/>
    <w:rsid w:val="00F029B0"/>
    <w:rsid w:val="00F12AE2"/>
    <w:rsid w:val="00F1481D"/>
    <w:rsid w:val="00F16B24"/>
    <w:rsid w:val="00F21A26"/>
    <w:rsid w:val="00F22F94"/>
    <w:rsid w:val="00F2439F"/>
    <w:rsid w:val="00F24C30"/>
    <w:rsid w:val="00F34746"/>
    <w:rsid w:val="00F41A20"/>
    <w:rsid w:val="00F44A38"/>
    <w:rsid w:val="00F52065"/>
    <w:rsid w:val="00F534B6"/>
    <w:rsid w:val="00F6471D"/>
    <w:rsid w:val="00F67C7E"/>
    <w:rsid w:val="00F72EF8"/>
    <w:rsid w:val="00F7393B"/>
    <w:rsid w:val="00F825C9"/>
    <w:rsid w:val="00F87C0D"/>
    <w:rsid w:val="00F916EC"/>
    <w:rsid w:val="00F96E2A"/>
    <w:rsid w:val="00FA52F2"/>
    <w:rsid w:val="00FB2951"/>
    <w:rsid w:val="00FB3063"/>
    <w:rsid w:val="00FC17C7"/>
    <w:rsid w:val="00FD5CA8"/>
    <w:rsid w:val="00FE3054"/>
    <w:rsid w:val="00FE3F97"/>
    <w:rsid w:val="00FF0134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29D207F8"/>
  <w15:chartTrackingRefBased/>
  <w15:docId w15:val="{CFE81F92-2DF2-40C0-855E-2924AE9C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211E"/>
    <w:rPr>
      <w:bCs/>
      <w:sz w:val="24"/>
      <w:szCs w:val="24"/>
    </w:rPr>
  </w:style>
  <w:style w:type="paragraph" w:styleId="1">
    <w:name w:val="heading 1"/>
    <w:basedOn w:val="a"/>
    <w:next w:val="a"/>
    <w:autoRedefine/>
    <w:qFormat/>
    <w:rsid w:val="00967F0B"/>
    <w:pPr>
      <w:keepNext/>
      <w:spacing w:before="240" w:after="60"/>
      <w:jc w:val="center"/>
      <w:outlineLvl w:val="0"/>
    </w:pPr>
    <w:rPr>
      <w:rFonts w:cs="Arial"/>
      <w:b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иль1"/>
    <w:rsid w:val="00683A93"/>
    <w:rPr>
      <w:b/>
      <w:bCs/>
      <w:sz w:val="24"/>
      <w:szCs w:val="88"/>
    </w:rPr>
  </w:style>
  <w:style w:type="paragraph" w:customStyle="1" w:styleId="2">
    <w:name w:val="Стиль2"/>
    <w:basedOn w:val="a"/>
    <w:autoRedefine/>
    <w:rsid w:val="00C50993"/>
    <w:rPr>
      <w:b/>
      <w:color w:val="000000"/>
    </w:rPr>
  </w:style>
  <w:style w:type="paragraph" w:styleId="a3">
    <w:name w:val="header"/>
    <w:basedOn w:val="a"/>
    <w:rsid w:val="00214996"/>
    <w:pPr>
      <w:tabs>
        <w:tab w:val="center" w:pos="4677"/>
        <w:tab w:val="right" w:pos="9355"/>
      </w:tabs>
    </w:pPr>
  </w:style>
  <w:style w:type="paragraph" w:styleId="a4">
    <w:name w:val="footer"/>
    <w:basedOn w:val="a"/>
    <w:link w:val="a5"/>
    <w:rsid w:val="00214996"/>
    <w:pPr>
      <w:tabs>
        <w:tab w:val="center" w:pos="4677"/>
        <w:tab w:val="right" w:pos="9355"/>
      </w:tabs>
    </w:pPr>
    <w:rPr>
      <w:lang w:val="x-none" w:eastAsia="x-none"/>
    </w:rPr>
  </w:style>
  <w:style w:type="table" w:styleId="a6">
    <w:name w:val="Table Grid"/>
    <w:basedOn w:val="a1"/>
    <w:rsid w:val="00214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2C4E7A"/>
    <w:pPr>
      <w:widowControl w:val="0"/>
    </w:pPr>
    <w:rPr>
      <w:rFonts w:ascii="Courier New" w:hAnsi="Courier New"/>
      <w:snapToGrid w:val="0"/>
    </w:rPr>
  </w:style>
  <w:style w:type="paragraph" w:styleId="a7">
    <w:name w:val="Balloon Text"/>
    <w:basedOn w:val="a"/>
    <w:semiHidden/>
    <w:rsid w:val="00896F2B"/>
    <w:rPr>
      <w:rFonts w:ascii="Tahoma" w:hAnsi="Tahoma" w:cs="Tahoma"/>
      <w:sz w:val="16"/>
      <w:szCs w:val="16"/>
    </w:rPr>
  </w:style>
  <w:style w:type="paragraph" w:styleId="a8">
    <w:name w:val="Document Map"/>
    <w:basedOn w:val="a"/>
    <w:semiHidden/>
    <w:rsid w:val="00C45A06"/>
    <w:pPr>
      <w:shd w:val="clear" w:color="auto" w:fill="000080"/>
    </w:pPr>
    <w:rPr>
      <w:rFonts w:ascii="Tahoma" w:hAnsi="Tahoma" w:cs="Tahoma"/>
    </w:rPr>
  </w:style>
  <w:style w:type="character" w:customStyle="1" w:styleId="a5">
    <w:name w:val="Нижний колонтитул Знак"/>
    <w:link w:val="a4"/>
    <w:rsid w:val="003B215E"/>
    <w:rPr>
      <w:bCs/>
      <w:sz w:val="24"/>
      <w:szCs w:val="24"/>
    </w:rPr>
  </w:style>
  <w:style w:type="paragraph" w:styleId="a9">
    <w:name w:val="List Paragraph"/>
    <w:basedOn w:val="a"/>
    <w:uiPriority w:val="34"/>
    <w:qFormat/>
    <w:rsid w:val="00C36011"/>
    <w:pPr>
      <w:ind w:left="720"/>
      <w:contextualSpacing/>
    </w:pPr>
  </w:style>
  <w:style w:type="character" w:styleId="aa">
    <w:name w:val="Hyperlink"/>
    <w:basedOn w:val="a0"/>
    <w:unhideWhenUsed/>
    <w:rsid w:val="00C10ED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10EDE"/>
    <w:rPr>
      <w:color w:val="605E5C"/>
      <w:shd w:val="clear" w:color="auto" w:fill="E1DFDD"/>
    </w:rPr>
  </w:style>
  <w:style w:type="paragraph" w:customStyle="1" w:styleId="Default">
    <w:name w:val="Default"/>
    <w:rsid w:val="009C6593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7">
    <w:name w:val="Font Style27"/>
    <w:rsid w:val="009C6593"/>
    <w:rPr>
      <w:rFonts w:ascii="Times New Roman" w:hAnsi="Times New Roman" w:cs="Times New Roman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72.16.193.5\sgeimo\&#1069;&#1050;&#1054;&#1051;&#1054;&#1043;&#1048;&#1071;\&#1069;&#1082;&#1086;&#1083;&#1086;&#1075;\&#1055;&#1080;&#1089;&#1100;&#1084;&#1072;\2023\!!!%20&#1041;&#1083;&#1072;&#1085;&#1082;&#1080;%202023\2023%20&#1064;&#1072;&#1073;&#1083;&#1086;&#1085;%20&#1073;&#1083;&#1072;&#1085;&#1082;%20&#1055;&#1080;&#1089;&#1100;&#1084;&#1086;%20&#1089;%2010%20&#1085;&#1086;&#1103;&#1073;&#1088;&#1103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2023 Шаблон бланк Письмо с 10 ноября</Template>
  <TotalTime>11</TotalTime>
  <Pages>18</Pages>
  <Words>5098</Words>
  <Characters>37401</Characters>
  <Application>Microsoft Office Word</Application>
  <DocSecurity>0</DocSecurity>
  <Lines>311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Mingas</Company>
  <LinksUpToDate>false</LinksUpToDate>
  <CharactersWithSpaces>42415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SGEiMO16</dc:creator>
  <cp:keywords/>
  <dc:description/>
  <cp:lastModifiedBy>Садилова Екатерина</cp:lastModifiedBy>
  <cp:revision>4</cp:revision>
  <cp:lastPrinted>2024-09-13T16:28:00Z</cp:lastPrinted>
  <dcterms:created xsi:type="dcterms:W3CDTF">2024-10-01T10:48:00Z</dcterms:created>
  <dcterms:modified xsi:type="dcterms:W3CDTF">2024-10-01T11:05:00Z</dcterms:modified>
</cp:coreProperties>
</file>